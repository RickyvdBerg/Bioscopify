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8AAF6" w14:textId="77777777" w:rsidR="00C6554A" w:rsidRPr="00CD21A7" w:rsidRDefault="00C6554A" w:rsidP="00C6554A">
      <w:pPr>
        <w:pStyle w:val="Foto"/>
        <w:rPr>
          <w:rFonts w:ascii="Roboto" w:hAnsi="Roboto"/>
        </w:rPr>
      </w:pPr>
      <w:bookmarkStart w:id="0" w:name="_GoBack"/>
      <w:bookmarkEnd w:id="0"/>
    </w:p>
    <w:p w14:paraId="6CB35E3B" w14:textId="77777777" w:rsidR="007F66B7" w:rsidRPr="001D5C73" w:rsidRDefault="007F66B7" w:rsidP="001D5C73">
      <w:pPr>
        <w:pStyle w:val="Titel"/>
      </w:pPr>
      <w:r w:rsidRPr="001D5C73">
        <w:t>Waarom zou je flutter gebruiken?</w:t>
      </w:r>
    </w:p>
    <w:p w14:paraId="3832E67C" w14:textId="35FB2705" w:rsidR="00C6554A" w:rsidRPr="00CD21A7" w:rsidRDefault="007F66B7" w:rsidP="00C6554A">
      <w:pPr>
        <w:pStyle w:val="Ondertitel"/>
        <w:rPr>
          <w:rFonts w:ascii="Roboto" w:hAnsi="Roboto"/>
        </w:rPr>
      </w:pPr>
      <w:r w:rsidRPr="00CD21A7">
        <w:rPr>
          <w:rFonts w:ascii="Roboto" w:hAnsi="Roboto"/>
        </w:rPr>
        <w:t xml:space="preserve">Een verdieping </w:t>
      </w:r>
      <w:r w:rsidR="00931BD5">
        <w:rPr>
          <w:rFonts w:ascii="Roboto" w:hAnsi="Roboto"/>
        </w:rPr>
        <w:t>in</w:t>
      </w:r>
      <w:r w:rsidRPr="00CD21A7">
        <w:rPr>
          <w:rFonts w:ascii="Roboto" w:hAnsi="Roboto"/>
        </w:rPr>
        <w:t xml:space="preserve"> flutter </w:t>
      </w:r>
    </w:p>
    <w:p w14:paraId="13C0F000" w14:textId="67BF19C8" w:rsidR="00C6554A" w:rsidRPr="001D5C73" w:rsidRDefault="00724317" w:rsidP="00C6554A">
      <w:pPr>
        <w:pStyle w:val="Contactgegevens"/>
        <w:rPr>
          <w:rFonts w:ascii="Roboto Thin" w:hAnsi="Roboto Thin"/>
        </w:rPr>
      </w:pPr>
      <w:r>
        <w:rPr>
          <w:rFonts w:ascii="Roboto" w:hAnsi="Roboto"/>
          <w:noProof/>
        </w:rPr>
        <w:drawing>
          <wp:anchor distT="0" distB="0" distL="114300" distR="114300" simplePos="0" relativeHeight="251658240" behindDoc="1" locked="0" layoutInCell="1" allowOverlap="1" wp14:anchorId="053E164B" wp14:editId="70DE09B7">
            <wp:simplePos x="0" y="0"/>
            <wp:positionH relativeFrom="page">
              <wp:posOffset>3065452</wp:posOffset>
            </wp:positionH>
            <wp:positionV relativeFrom="paragraph">
              <wp:posOffset>2076778</wp:posOffset>
            </wp:positionV>
            <wp:extent cx="5267325" cy="5267325"/>
            <wp:effectExtent l="0" t="0" r="0" b="0"/>
            <wp:wrapNone/>
            <wp:docPr id="3" name="Afbeelding 3" descr="C:\Users\Ricky\Downloads\flut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ky\Downloads\flutter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6B7" w:rsidRPr="001D5C73">
        <w:rPr>
          <w:rFonts w:ascii="Roboto Thin" w:hAnsi="Roboto Thin"/>
        </w:rPr>
        <w:t>Ricky van den berg</w:t>
      </w:r>
      <w:r w:rsidR="004D38F0" w:rsidRPr="001D5C73">
        <w:rPr>
          <w:rFonts w:ascii="Roboto Thin" w:hAnsi="Roboto Thin"/>
        </w:rPr>
        <w:t xml:space="preserve"> (2124376)</w:t>
      </w:r>
      <w:r w:rsidR="00C6554A" w:rsidRPr="001D5C73">
        <w:rPr>
          <w:rFonts w:ascii="Roboto Thin" w:hAnsi="Roboto Thin"/>
          <w:lang w:bidi="nl-NL"/>
        </w:rPr>
        <w:t xml:space="preserve"> </w:t>
      </w:r>
      <w:r w:rsidR="00C6554A" w:rsidRPr="006B0F8F">
        <w:rPr>
          <w:rFonts w:ascii="Roboto Mono Medium" w:hAnsi="Roboto Mono Medium"/>
          <w:b/>
          <w:color w:val="05599D"/>
          <w:lang w:bidi="nl-NL"/>
        </w:rPr>
        <w:t>|</w:t>
      </w:r>
      <w:r w:rsidR="00C6554A" w:rsidRPr="006B0F8F">
        <w:rPr>
          <w:rFonts w:ascii="Roboto Mono Medium" w:hAnsi="Roboto Mono Medium"/>
          <w:lang w:bidi="nl-NL"/>
        </w:rPr>
        <w:t xml:space="preserve"> </w:t>
      </w:r>
      <w:r w:rsidR="007F66B7" w:rsidRPr="001D5C73">
        <w:rPr>
          <w:rFonts w:ascii="Roboto Thin" w:hAnsi="Roboto Thin"/>
        </w:rPr>
        <w:t>ICT-Verdieping</w:t>
      </w:r>
      <w:r w:rsidR="00C6554A" w:rsidRPr="001D5C73">
        <w:rPr>
          <w:rFonts w:ascii="Roboto Thin" w:hAnsi="Roboto Thin"/>
          <w:b/>
          <w:color w:val="05599D"/>
          <w:lang w:bidi="nl-NL"/>
        </w:rPr>
        <w:t xml:space="preserve"> </w:t>
      </w:r>
      <w:r w:rsidR="00C6554A" w:rsidRPr="006B0F8F">
        <w:rPr>
          <w:rFonts w:ascii="Roboto Mono Medium" w:hAnsi="Roboto Mono Medium"/>
          <w:b/>
          <w:color w:val="05599D"/>
          <w:lang w:bidi="nl-NL"/>
        </w:rPr>
        <w:t>|</w:t>
      </w:r>
      <w:r w:rsidR="00C6554A" w:rsidRPr="006B0F8F">
        <w:rPr>
          <w:rFonts w:ascii="Roboto Mono Medium" w:hAnsi="Roboto Mono Medium"/>
          <w:color w:val="05599D"/>
          <w:lang w:bidi="nl-NL"/>
        </w:rPr>
        <w:t xml:space="preserve"> </w:t>
      </w:r>
      <w:r w:rsidR="007F66B7" w:rsidRPr="001D5C73">
        <w:rPr>
          <w:rFonts w:ascii="Roboto Thin" w:hAnsi="Roboto Thin"/>
        </w:rPr>
        <w:t>26/04/2019</w:t>
      </w:r>
      <w:r w:rsidR="00C6554A" w:rsidRPr="001D5C73">
        <w:rPr>
          <w:rFonts w:ascii="Roboto Thin" w:hAnsi="Roboto Thin"/>
          <w:lang w:bidi="nl-NL"/>
        </w:rPr>
        <w:br w:type="page"/>
      </w:r>
    </w:p>
    <w:sdt>
      <w:sdtPr>
        <w:rPr>
          <w:rFonts w:ascii="Roboto Light" w:eastAsiaTheme="minorHAnsi" w:hAnsi="Roboto Light" w:cstheme="minorBidi"/>
          <w:color w:val="595959" w:themeColor="text1" w:themeTint="A6"/>
          <w:sz w:val="36"/>
          <w:szCs w:val="22"/>
          <w:lang w:val="nl-NL"/>
        </w:rPr>
        <w:id w:val="867726830"/>
        <w:docPartObj>
          <w:docPartGallery w:val="Table of Contents"/>
          <w:docPartUnique/>
        </w:docPartObj>
      </w:sdtPr>
      <w:sdtEndPr>
        <w:rPr>
          <w:b/>
          <w:bCs/>
          <w:sz w:val="28"/>
          <w:szCs w:val="28"/>
        </w:rPr>
      </w:sdtEndPr>
      <w:sdtContent>
        <w:p w14:paraId="00B00AE3" w14:textId="174074B8" w:rsidR="00D12C5A" w:rsidRDefault="00D12C5A" w:rsidP="00D12C5A">
          <w:pPr>
            <w:pStyle w:val="Kopvaninhoudsopgave"/>
            <w:rPr>
              <w:rStyle w:val="Kop1Char"/>
            </w:rPr>
          </w:pPr>
          <w:r w:rsidRPr="00293F5B">
            <w:rPr>
              <w:rStyle w:val="Kop1Char"/>
            </w:rPr>
            <w:t>Inhoudsopgave</w:t>
          </w:r>
        </w:p>
        <w:p w14:paraId="1ECA7EA1" w14:textId="77777777" w:rsidR="00293F5B" w:rsidRPr="00293F5B" w:rsidRDefault="00293F5B" w:rsidP="00293F5B">
          <w:pPr>
            <w:rPr>
              <w:lang w:val="en-US"/>
            </w:rPr>
          </w:pPr>
        </w:p>
        <w:p w14:paraId="3DDDA772" w14:textId="3D7B53E2" w:rsidR="00DA56AD" w:rsidRPr="00C33168" w:rsidRDefault="00D12C5A">
          <w:pPr>
            <w:pStyle w:val="Inhopg1"/>
            <w:tabs>
              <w:tab w:val="right" w:leader="underscore" w:pos="8296"/>
            </w:tabs>
            <w:rPr>
              <w:rFonts w:ascii="Roboto Light" w:hAnsi="Roboto Light" w:cstheme="minorBidi"/>
              <w:noProof/>
              <w:sz w:val="28"/>
              <w:szCs w:val="28"/>
            </w:rPr>
          </w:pPr>
          <w:r w:rsidRPr="00C33168">
            <w:rPr>
              <w:rFonts w:ascii="Roboto Light" w:hAnsi="Roboto Light"/>
              <w:b/>
              <w:bCs/>
              <w:sz w:val="28"/>
              <w:szCs w:val="28"/>
            </w:rPr>
            <w:fldChar w:fldCharType="begin"/>
          </w:r>
          <w:r w:rsidRPr="00C33168">
            <w:rPr>
              <w:rFonts w:ascii="Roboto Light" w:hAnsi="Roboto Light"/>
              <w:b/>
              <w:bCs/>
              <w:sz w:val="28"/>
              <w:szCs w:val="28"/>
            </w:rPr>
            <w:instrText xml:space="preserve"> TOC \o "1-3" \h \z \u </w:instrText>
          </w:r>
          <w:r w:rsidRPr="00C33168">
            <w:rPr>
              <w:rFonts w:ascii="Roboto Light" w:hAnsi="Roboto Light"/>
              <w:b/>
              <w:bCs/>
              <w:sz w:val="28"/>
              <w:szCs w:val="28"/>
            </w:rPr>
            <w:fldChar w:fldCharType="separate"/>
          </w:r>
          <w:hyperlink w:anchor="_Toc10204034" w:history="1">
            <w:r w:rsidR="00DA56AD" w:rsidRPr="00C33168">
              <w:rPr>
                <w:rStyle w:val="Hyperlink"/>
                <w:rFonts w:ascii="Roboto Black" w:hAnsi="Roboto Black"/>
                <w:noProof/>
                <w:color w:val="30BAF6"/>
                <w:sz w:val="28"/>
                <w:szCs w:val="28"/>
              </w:rPr>
              <w:t>1</w:t>
            </w:r>
            <w:r w:rsidR="00DA56AD" w:rsidRPr="00C33168">
              <w:rPr>
                <w:rStyle w:val="Hyperlink"/>
                <w:rFonts w:ascii="Roboto Light" w:hAnsi="Roboto Light"/>
                <w:noProof/>
                <w:sz w:val="28"/>
                <w:szCs w:val="28"/>
              </w:rPr>
              <w:t xml:space="preserve"> Inleiding</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_Toc10204034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2</w:t>
            </w:r>
            <w:r w:rsidR="00DA56AD" w:rsidRPr="00C33168">
              <w:rPr>
                <w:rFonts w:ascii="Roboto Light" w:hAnsi="Roboto Light"/>
                <w:noProof/>
                <w:webHidden/>
                <w:sz w:val="28"/>
                <w:szCs w:val="28"/>
              </w:rPr>
              <w:fldChar w:fldCharType="end"/>
            </w:r>
          </w:hyperlink>
        </w:p>
        <w:p w14:paraId="7B6DA244" w14:textId="48E03BFE" w:rsidR="00DA56AD" w:rsidRPr="00C33168" w:rsidRDefault="00981EBC">
          <w:pPr>
            <w:pStyle w:val="Inhopg1"/>
            <w:tabs>
              <w:tab w:val="right" w:leader="underscore" w:pos="8296"/>
            </w:tabs>
            <w:rPr>
              <w:rFonts w:ascii="Roboto Light" w:hAnsi="Roboto Light" w:cstheme="minorBidi"/>
              <w:noProof/>
              <w:sz w:val="28"/>
              <w:szCs w:val="28"/>
            </w:rPr>
          </w:pPr>
          <w:hyperlink w:anchor="_Toc10204035" w:history="1">
            <w:r w:rsidR="00DA56AD" w:rsidRPr="00C33168">
              <w:rPr>
                <w:rStyle w:val="Hyperlink"/>
                <w:rFonts w:ascii="Roboto Black" w:hAnsi="Roboto Black"/>
                <w:noProof/>
                <w:color w:val="30BAF6"/>
                <w:sz w:val="28"/>
                <w:szCs w:val="28"/>
              </w:rPr>
              <w:t>2</w:t>
            </w:r>
            <w:r w:rsidR="00DA56AD" w:rsidRPr="00C33168">
              <w:rPr>
                <w:rStyle w:val="Hyperlink"/>
                <w:rFonts w:ascii="Roboto Light" w:hAnsi="Roboto Light"/>
                <w:noProof/>
                <w:sz w:val="28"/>
                <w:szCs w:val="28"/>
              </w:rPr>
              <w:t xml:space="preserve"> Wat is flutter?</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_Toc10204035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3</w:t>
            </w:r>
            <w:r w:rsidR="00DA56AD" w:rsidRPr="00C33168">
              <w:rPr>
                <w:rFonts w:ascii="Roboto Light" w:hAnsi="Roboto Light"/>
                <w:noProof/>
                <w:webHidden/>
                <w:sz w:val="28"/>
                <w:szCs w:val="28"/>
              </w:rPr>
              <w:fldChar w:fldCharType="end"/>
            </w:r>
          </w:hyperlink>
        </w:p>
        <w:p w14:paraId="37F71373" w14:textId="1B602B8D" w:rsidR="00DA56AD" w:rsidRPr="00C33168" w:rsidRDefault="00981EBC">
          <w:pPr>
            <w:pStyle w:val="Inhopg2"/>
            <w:tabs>
              <w:tab w:val="right" w:leader="underscore" w:pos="8296"/>
            </w:tabs>
            <w:rPr>
              <w:rFonts w:ascii="Roboto Light" w:hAnsi="Roboto Light" w:cstheme="minorBidi"/>
              <w:noProof/>
              <w:sz w:val="28"/>
              <w:szCs w:val="28"/>
            </w:rPr>
          </w:pPr>
          <w:hyperlink w:anchor="_Toc10204036" w:history="1">
            <w:r w:rsidR="00DA56AD" w:rsidRPr="00C33168">
              <w:rPr>
                <w:rStyle w:val="Hyperlink"/>
                <w:rFonts w:ascii="Roboto Black" w:hAnsi="Roboto Black"/>
                <w:noProof/>
                <w:color w:val="30BAF6"/>
                <w:sz w:val="28"/>
                <w:szCs w:val="28"/>
              </w:rPr>
              <w:t>2.1</w:t>
            </w:r>
            <w:r w:rsidR="00DA56AD" w:rsidRPr="00C33168">
              <w:rPr>
                <w:rStyle w:val="Hyperlink"/>
                <w:rFonts w:ascii="Roboto Light" w:hAnsi="Roboto Light"/>
                <w:noProof/>
                <w:sz w:val="28"/>
                <w:szCs w:val="28"/>
              </w:rPr>
              <w:t xml:space="preserve"> Wat is een Mobile Framework?</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_Toc10204036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3</w:t>
            </w:r>
            <w:r w:rsidR="00DA56AD" w:rsidRPr="00C33168">
              <w:rPr>
                <w:rFonts w:ascii="Roboto Light" w:hAnsi="Roboto Light"/>
                <w:noProof/>
                <w:webHidden/>
                <w:sz w:val="28"/>
                <w:szCs w:val="28"/>
              </w:rPr>
              <w:fldChar w:fldCharType="end"/>
            </w:r>
          </w:hyperlink>
        </w:p>
        <w:p w14:paraId="1CB1E94A" w14:textId="7CBB0E9F" w:rsidR="00DA56AD" w:rsidRPr="00C33168" w:rsidRDefault="00981EBC">
          <w:pPr>
            <w:pStyle w:val="Inhopg2"/>
            <w:tabs>
              <w:tab w:val="right" w:leader="underscore" w:pos="8296"/>
            </w:tabs>
            <w:rPr>
              <w:rFonts w:ascii="Roboto Light" w:hAnsi="Roboto Light" w:cstheme="minorBidi"/>
              <w:noProof/>
              <w:sz w:val="28"/>
              <w:szCs w:val="28"/>
            </w:rPr>
          </w:pPr>
          <w:hyperlink w:anchor="_Toc10204037" w:history="1">
            <w:r w:rsidR="00DA56AD" w:rsidRPr="00C33168">
              <w:rPr>
                <w:rStyle w:val="Hyperlink"/>
                <w:rFonts w:ascii="Roboto Black" w:hAnsi="Roboto Black"/>
                <w:noProof/>
                <w:color w:val="30BAF6"/>
                <w:sz w:val="28"/>
                <w:szCs w:val="28"/>
              </w:rPr>
              <w:t>2.2</w:t>
            </w:r>
            <w:r w:rsidR="00DA56AD" w:rsidRPr="00C33168">
              <w:rPr>
                <w:rStyle w:val="Hyperlink"/>
                <w:rFonts w:ascii="Roboto Black" w:hAnsi="Roboto Black"/>
                <w:noProof/>
                <w:sz w:val="28"/>
                <w:szCs w:val="28"/>
              </w:rPr>
              <w:t xml:space="preserve"> </w:t>
            </w:r>
            <w:r w:rsidR="00DA56AD" w:rsidRPr="00C33168">
              <w:rPr>
                <w:rStyle w:val="Hyperlink"/>
                <w:rFonts w:ascii="Roboto Light" w:hAnsi="Roboto Light"/>
                <w:noProof/>
                <w:sz w:val="28"/>
                <w:szCs w:val="28"/>
              </w:rPr>
              <w:t>Hoe Werkt flutter?</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_Toc10204037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4</w:t>
            </w:r>
            <w:r w:rsidR="00DA56AD" w:rsidRPr="00C33168">
              <w:rPr>
                <w:rFonts w:ascii="Roboto Light" w:hAnsi="Roboto Light"/>
                <w:noProof/>
                <w:webHidden/>
                <w:sz w:val="28"/>
                <w:szCs w:val="28"/>
              </w:rPr>
              <w:fldChar w:fldCharType="end"/>
            </w:r>
          </w:hyperlink>
        </w:p>
        <w:p w14:paraId="704F6C6F" w14:textId="71D4FD54" w:rsidR="00DA56AD" w:rsidRPr="00C33168" w:rsidRDefault="00981EBC">
          <w:pPr>
            <w:pStyle w:val="Inhopg3"/>
            <w:tabs>
              <w:tab w:val="right" w:leader="underscore" w:pos="8296"/>
            </w:tabs>
            <w:rPr>
              <w:rFonts w:ascii="Roboto Light" w:hAnsi="Roboto Light" w:cstheme="minorBidi"/>
              <w:noProof/>
              <w:sz w:val="28"/>
              <w:szCs w:val="28"/>
            </w:rPr>
          </w:pPr>
          <w:hyperlink w:anchor="_Toc10204038" w:history="1">
            <w:r w:rsidR="00DA56AD" w:rsidRPr="00C33168">
              <w:rPr>
                <w:rStyle w:val="Hyperlink"/>
                <w:rFonts w:ascii="Roboto Black" w:hAnsi="Roboto Black"/>
                <w:noProof/>
                <w:color w:val="30BAF6"/>
                <w:sz w:val="28"/>
                <w:szCs w:val="28"/>
              </w:rPr>
              <w:t>2.2.1</w:t>
            </w:r>
            <w:r w:rsidR="00DA56AD" w:rsidRPr="00C33168">
              <w:rPr>
                <w:rStyle w:val="Hyperlink"/>
                <w:rFonts w:ascii="Roboto Black" w:hAnsi="Roboto Black"/>
                <w:noProof/>
                <w:sz w:val="28"/>
                <w:szCs w:val="28"/>
              </w:rPr>
              <w:t xml:space="preserve"> </w:t>
            </w:r>
            <w:r w:rsidR="00DA56AD" w:rsidRPr="00C33168">
              <w:rPr>
                <w:rStyle w:val="Hyperlink"/>
                <w:rFonts w:ascii="Roboto Light" w:hAnsi="Roboto Light"/>
                <w:noProof/>
                <w:sz w:val="28"/>
                <w:szCs w:val="28"/>
              </w:rPr>
              <w:t>Dart Shell</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_Toc10204038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4</w:t>
            </w:r>
            <w:r w:rsidR="00DA56AD" w:rsidRPr="00C33168">
              <w:rPr>
                <w:rFonts w:ascii="Roboto Light" w:hAnsi="Roboto Light"/>
                <w:noProof/>
                <w:webHidden/>
                <w:sz w:val="28"/>
                <w:szCs w:val="28"/>
              </w:rPr>
              <w:fldChar w:fldCharType="end"/>
            </w:r>
          </w:hyperlink>
        </w:p>
        <w:p w14:paraId="31FFD323" w14:textId="0D590390" w:rsidR="00DA56AD" w:rsidRPr="00C33168" w:rsidRDefault="00981EBC">
          <w:pPr>
            <w:pStyle w:val="Inhopg3"/>
            <w:tabs>
              <w:tab w:val="right" w:leader="underscore" w:pos="8296"/>
            </w:tabs>
            <w:rPr>
              <w:rFonts w:ascii="Roboto Light" w:hAnsi="Roboto Light" w:cstheme="minorBidi"/>
              <w:noProof/>
              <w:sz w:val="28"/>
              <w:szCs w:val="28"/>
            </w:rPr>
          </w:pPr>
          <w:hyperlink w:anchor="_Toc10204039" w:history="1">
            <w:r w:rsidR="00DA56AD" w:rsidRPr="00C33168">
              <w:rPr>
                <w:rStyle w:val="Hyperlink"/>
                <w:rFonts w:ascii="Roboto Black" w:hAnsi="Roboto Black"/>
                <w:noProof/>
                <w:color w:val="30BAF6"/>
                <w:sz w:val="28"/>
                <w:szCs w:val="28"/>
              </w:rPr>
              <w:t>2.2.2</w:t>
            </w:r>
            <w:r w:rsidR="00DA56AD" w:rsidRPr="00C33168">
              <w:rPr>
                <w:rStyle w:val="Hyperlink"/>
                <w:rFonts w:ascii="Roboto Light" w:hAnsi="Roboto Light"/>
                <w:noProof/>
                <w:sz w:val="28"/>
                <w:szCs w:val="28"/>
              </w:rPr>
              <w:t xml:space="preserve"> Engine</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_Toc10204039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4</w:t>
            </w:r>
            <w:r w:rsidR="00DA56AD" w:rsidRPr="00C33168">
              <w:rPr>
                <w:rFonts w:ascii="Roboto Light" w:hAnsi="Roboto Light"/>
                <w:noProof/>
                <w:webHidden/>
                <w:sz w:val="28"/>
                <w:szCs w:val="28"/>
              </w:rPr>
              <w:fldChar w:fldCharType="end"/>
            </w:r>
          </w:hyperlink>
        </w:p>
        <w:p w14:paraId="3E53C673" w14:textId="25D50517" w:rsidR="00DA56AD" w:rsidRPr="00C33168" w:rsidRDefault="00981EBC">
          <w:pPr>
            <w:pStyle w:val="Inhopg3"/>
            <w:tabs>
              <w:tab w:val="right" w:leader="underscore" w:pos="8296"/>
            </w:tabs>
            <w:rPr>
              <w:rFonts w:ascii="Roboto Light" w:hAnsi="Roboto Light" w:cstheme="minorBidi"/>
              <w:noProof/>
              <w:sz w:val="28"/>
              <w:szCs w:val="28"/>
            </w:rPr>
          </w:pPr>
          <w:hyperlink w:anchor="_Toc10204040" w:history="1">
            <w:r w:rsidR="00DA56AD" w:rsidRPr="00C33168">
              <w:rPr>
                <w:rStyle w:val="Hyperlink"/>
                <w:rFonts w:ascii="Roboto Black" w:hAnsi="Roboto Black"/>
                <w:noProof/>
                <w:color w:val="30BAF6"/>
                <w:sz w:val="28"/>
                <w:szCs w:val="28"/>
              </w:rPr>
              <w:t>2.2.3</w:t>
            </w:r>
            <w:r w:rsidR="00DA56AD" w:rsidRPr="00C33168">
              <w:rPr>
                <w:rStyle w:val="Hyperlink"/>
                <w:rFonts w:ascii="Roboto Light" w:hAnsi="Roboto Light"/>
                <w:noProof/>
                <w:sz w:val="28"/>
                <w:szCs w:val="28"/>
              </w:rPr>
              <w:t xml:space="preserve"> Framework</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_Toc10204040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4</w:t>
            </w:r>
            <w:r w:rsidR="00DA56AD" w:rsidRPr="00C33168">
              <w:rPr>
                <w:rFonts w:ascii="Roboto Light" w:hAnsi="Roboto Light"/>
                <w:noProof/>
                <w:webHidden/>
                <w:sz w:val="28"/>
                <w:szCs w:val="28"/>
              </w:rPr>
              <w:fldChar w:fldCharType="end"/>
            </w:r>
          </w:hyperlink>
        </w:p>
        <w:p w14:paraId="2EF0F05C" w14:textId="45D76FB1" w:rsidR="00DA56AD" w:rsidRPr="00C33168" w:rsidRDefault="00981EBC">
          <w:pPr>
            <w:pStyle w:val="Inhopg2"/>
            <w:tabs>
              <w:tab w:val="right" w:leader="underscore" w:pos="8296"/>
            </w:tabs>
            <w:rPr>
              <w:rFonts w:ascii="Roboto Light" w:hAnsi="Roboto Light" w:cstheme="minorBidi"/>
              <w:noProof/>
              <w:sz w:val="28"/>
              <w:szCs w:val="28"/>
            </w:rPr>
          </w:pPr>
          <w:hyperlink w:anchor="_Toc10204041" w:history="1">
            <w:r w:rsidR="00DA56AD" w:rsidRPr="00C33168">
              <w:rPr>
                <w:rStyle w:val="Hyperlink"/>
                <w:rFonts w:ascii="Roboto Black" w:hAnsi="Roboto Black"/>
                <w:noProof/>
                <w:color w:val="30BAF6"/>
                <w:sz w:val="28"/>
                <w:szCs w:val="28"/>
              </w:rPr>
              <w:t>2.3</w:t>
            </w:r>
            <w:r w:rsidR="00DA56AD" w:rsidRPr="00C33168">
              <w:rPr>
                <w:rStyle w:val="Hyperlink"/>
                <w:rFonts w:ascii="Roboto Light" w:hAnsi="Roboto Light"/>
                <w:noProof/>
                <w:sz w:val="28"/>
                <w:szCs w:val="28"/>
              </w:rPr>
              <w:t xml:space="preserve"> Flutter framework voor een developer</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_Toc10204041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5</w:t>
            </w:r>
            <w:r w:rsidR="00DA56AD" w:rsidRPr="00C33168">
              <w:rPr>
                <w:rFonts w:ascii="Roboto Light" w:hAnsi="Roboto Light"/>
                <w:noProof/>
                <w:webHidden/>
                <w:sz w:val="28"/>
                <w:szCs w:val="28"/>
              </w:rPr>
              <w:fldChar w:fldCharType="end"/>
            </w:r>
          </w:hyperlink>
        </w:p>
        <w:p w14:paraId="6C41D74E" w14:textId="3FD6F4E3" w:rsidR="00DA56AD" w:rsidRPr="00C33168" w:rsidRDefault="00981EBC">
          <w:pPr>
            <w:pStyle w:val="Inhopg3"/>
            <w:tabs>
              <w:tab w:val="right" w:leader="underscore" w:pos="8296"/>
            </w:tabs>
            <w:rPr>
              <w:rFonts w:ascii="Roboto Light" w:hAnsi="Roboto Light" w:cstheme="minorBidi"/>
              <w:noProof/>
              <w:sz w:val="28"/>
              <w:szCs w:val="28"/>
            </w:rPr>
          </w:pPr>
          <w:hyperlink w:anchor="_Toc10204042" w:history="1">
            <w:r w:rsidR="00DA56AD" w:rsidRPr="00C33168">
              <w:rPr>
                <w:rStyle w:val="Hyperlink"/>
                <w:rFonts w:ascii="Roboto Black" w:hAnsi="Roboto Black"/>
                <w:noProof/>
                <w:color w:val="30BAF6"/>
                <w:sz w:val="28"/>
                <w:szCs w:val="28"/>
              </w:rPr>
              <w:t>2.3.1</w:t>
            </w:r>
            <w:r w:rsidR="00DA56AD" w:rsidRPr="00C33168">
              <w:rPr>
                <w:rStyle w:val="Hyperlink"/>
                <w:rFonts w:ascii="Roboto Light" w:hAnsi="Roboto Light"/>
                <w:noProof/>
                <w:sz w:val="28"/>
                <w:szCs w:val="28"/>
              </w:rPr>
              <w:t xml:space="preserve"> Dart</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_Toc10204042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5</w:t>
            </w:r>
            <w:r w:rsidR="00DA56AD" w:rsidRPr="00C33168">
              <w:rPr>
                <w:rFonts w:ascii="Roboto Light" w:hAnsi="Roboto Light"/>
                <w:noProof/>
                <w:webHidden/>
                <w:sz w:val="28"/>
                <w:szCs w:val="28"/>
              </w:rPr>
              <w:fldChar w:fldCharType="end"/>
            </w:r>
          </w:hyperlink>
        </w:p>
        <w:p w14:paraId="34EDBC07" w14:textId="3A177B93" w:rsidR="00DA56AD" w:rsidRPr="00C33168" w:rsidRDefault="00981EBC">
          <w:pPr>
            <w:pStyle w:val="Inhopg3"/>
            <w:tabs>
              <w:tab w:val="right" w:leader="underscore" w:pos="8296"/>
            </w:tabs>
            <w:rPr>
              <w:rFonts w:ascii="Roboto Light" w:hAnsi="Roboto Light" w:cstheme="minorBidi"/>
              <w:noProof/>
              <w:sz w:val="28"/>
              <w:szCs w:val="28"/>
            </w:rPr>
          </w:pPr>
          <w:hyperlink w:anchor="_Toc10204043" w:history="1">
            <w:r w:rsidR="00DA56AD" w:rsidRPr="00C33168">
              <w:rPr>
                <w:rStyle w:val="Hyperlink"/>
                <w:rFonts w:ascii="Roboto Black" w:hAnsi="Roboto Black"/>
                <w:noProof/>
                <w:color w:val="30BAF6"/>
                <w:sz w:val="28"/>
                <w:szCs w:val="28"/>
              </w:rPr>
              <w:t>2.3.2</w:t>
            </w:r>
            <w:r w:rsidR="00DA56AD" w:rsidRPr="00C33168">
              <w:rPr>
                <w:rStyle w:val="Hyperlink"/>
                <w:rFonts w:ascii="Roboto Light" w:hAnsi="Roboto Light"/>
                <w:noProof/>
                <w:sz w:val="28"/>
                <w:szCs w:val="28"/>
              </w:rPr>
              <w:t xml:space="preserve"> Widgets</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_Toc10204043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5</w:t>
            </w:r>
            <w:r w:rsidR="00DA56AD" w:rsidRPr="00C33168">
              <w:rPr>
                <w:rFonts w:ascii="Roboto Light" w:hAnsi="Roboto Light"/>
                <w:noProof/>
                <w:webHidden/>
                <w:sz w:val="28"/>
                <w:szCs w:val="28"/>
              </w:rPr>
              <w:fldChar w:fldCharType="end"/>
            </w:r>
          </w:hyperlink>
        </w:p>
        <w:p w14:paraId="1F533994" w14:textId="4DA774FC" w:rsidR="00DA56AD" w:rsidRPr="00C33168" w:rsidRDefault="00981EBC">
          <w:pPr>
            <w:pStyle w:val="Inhopg3"/>
            <w:tabs>
              <w:tab w:val="right" w:leader="underscore" w:pos="8296"/>
            </w:tabs>
            <w:rPr>
              <w:rFonts w:ascii="Roboto Light" w:hAnsi="Roboto Light" w:cstheme="minorBidi"/>
              <w:noProof/>
              <w:sz w:val="28"/>
              <w:szCs w:val="28"/>
            </w:rPr>
          </w:pPr>
          <w:hyperlink w:anchor="_Toc10204044" w:history="1">
            <w:r w:rsidR="00DA56AD" w:rsidRPr="00C33168">
              <w:rPr>
                <w:rStyle w:val="Hyperlink"/>
                <w:rFonts w:ascii="Roboto Black" w:hAnsi="Roboto Black"/>
                <w:noProof/>
                <w:color w:val="30BAF6"/>
                <w:sz w:val="28"/>
                <w:szCs w:val="28"/>
              </w:rPr>
              <w:t>2.3.3</w:t>
            </w:r>
            <w:r w:rsidR="00DA56AD" w:rsidRPr="00C33168">
              <w:rPr>
                <w:rStyle w:val="Hyperlink"/>
                <w:rFonts w:ascii="Roboto Light" w:hAnsi="Roboto Light"/>
                <w:noProof/>
                <w:color w:val="30BAF6"/>
                <w:sz w:val="28"/>
                <w:szCs w:val="28"/>
              </w:rPr>
              <w:t xml:space="preserve"> </w:t>
            </w:r>
            <w:r w:rsidR="00DA56AD" w:rsidRPr="00C33168">
              <w:rPr>
                <w:rStyle w:val="Hyperlink"/>
                <w:rFonts w:ascii="Roboto Light" w:hAnsi="Roboto Light"/>
                <w:noProof/>
                <w:sz w:val="28"/>
                <w:szCs w:val="28"/>
              </w:rPr>
              <w:t>Compositie</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_Toc10204044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6</w:t>
            </w:r>
            <w:r w:rsidR="00DA56AD" w:rsidRPr="00C33168">
              <w:rPr>
                <w:rFonts w:ascii="Roboto Light" w:hAnsi="Roboto Light"/>
                <w:noProof/>
                <w:webHidden/>
                <w:sz w:val="28"/>
                <w:szCs w:val="28"/>
              </w:rPr>
              <w:fldChar w:fldCharType="end"/>
            </w:r>
          </w:hyperlink>
        </w:p>
        <w:p w14:paraId="56D49EDB" w14:textId="476535A3" w:rsidR="00DA56AD" w:rsidRPr="00C33168" w:rsidRDefault="00981EBC">
          <w:pPr>
            <w:pStyle w:val="Inhopg3"/>
            <w:tabs>
              <w:tab w:val="right" w:leader="underscore" w:pos="8296"/>
            </w:tabs>
            <w:rPr>
              <w:rFonts w:ascii="Roboto Light" w:hAnsi="Roboto Light" w:cstheme="minorBidi"/>
              <w:noProof/>
              <w:sz w:val="28"/>
              <w:szCs w:val="28"/>
            </w:rPr>
          </w:pPr>
          <w:hyperlink w:anchor="_Toc10204045" w:history="1">
            <w:r w:rsidR="00DA56AD" w:rsidRPr="00C33168">
              <w:rPr>
                <w:rStyle w:val="Hyperlink"/>
                <w:rFonts w:ascii="Roboto Black" w:hAnsi="Roboto Black"/>
                <w:noProof/>
                <w:color w:val="30BAF6"/>
                <w:sz w:val="28"/>
                <w:szCs w:val="28"/>
              </w:rPr>
              <w:t>2.3.4</w:t>
            </w:r>
            <w:r w:rsidR="00DA56AD" w:rsidRPr="00C33168">
              <w:rPr>
                <w:rStyle w:val="Hyperlink"/>
                <w:rFonts w:ascii="Roboto Light" w:hAnsi="Roboto Light"/>
                <w:noProof/>
                <w:sz w:val="28"/>
                <w:szCs w:val="28"/>
              </w:rPr>
              <w:t xml:space="preserve"> State</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_Toc10204045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7</w:t>
            </w:r>
            <w:r w:rsidR="00DA56AD" w:rsidRPr="00C33168">
              <w:rPr>
                <w:rFonts w:ascii="Roboto Light" w:hAnsi="Roboto Light"/>
                <w:noProof/>
                <w:webHidden/>
                <w:sz w:val="28"/>
                <w:szCs w:val="28"/>
              </w:rPr>
              <w:fldChar w:fldCharType="end"/>
            </w:r>
          </w:hyperlink>
        </w:p>
        <w:p w14:paraId="35DF2B53" w14:textId="792A6E4F" w:rsidR="00DA56AD" w:rsidRPr="00C33168" w:rsidRDefault="00981EBC">
          <w:pPr>
            <w:pStyle w:val="Inhopg1"/>
            <w:tabs>
              <w:tab w:val="right" w:leader="underscore" w:pos="8296"/>
            </w:tabs>
            <w:rPr>
              <w:rFonts w:ascii="Roboto Light" w:hAnsi="Roboto Light" w:cstheme="minorBidi"/>
              <w:noProof/>
              <w:sz w:val="28"/>
              <w:szCs w:val="28"/>
            </w:rPr>
          </w:pPr>
          <w:hyperlink w:anchor="_Toc10204046" w:history="1">
            <w:r w:rsidR="00DA56AD" w:rsidRPr="00C33168">
              <w:rPr>
                <w:rStyle w:val="Hyperlink"/>
                <w:rFonts w:ascii="Roboto Black" w:hAnsi="Roboto Black"/>
                <w:noProof/>
                <w:color w:val="30BAF6"/>
                <w:sz w:val="28"/>
                <w:szCs w:val="28"/>
              </w:rPr>
              <w:t>3</w:t>
            </w:r>
            <w:r w:rsidR="00DA56AD" w:rsidRPr="00C33168">
              <w:rPr>
                <w:rStyle w:val="Hyperlink"/>
                <w:rFonts w:ascii="Roboto Light" w:hAnsi="Roboto Light"/>
                <w:noProof/>
                <w:color w:val="30BAF6"/>
                <w:sz w:val="28"/>
                <w:szCs w:val="28"/>
              </w:rPr>
              <w:t xml:space="preserve"> </w:t>
            </w:r>
            <w:r w:rsidR="00DA56AD" w:rsidRPr="00C33168">
              <w:rPr>
                <w:rStyle w:val="Hyperlink"/>
                <w:rFonts w:ascii="Roboto Light" w:hAnsi="Roboto Light"/>
                <w:noProof/>
                <w:sz w:val="28"/>
                <w:szCs w:val="28"/>
              </w:rPr>
              <w:t>Wat kan een onervaren flutter developer bereiken in 4 uur?</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_Toc10204046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9</w:t>
            </w:r>
            <w:r w:rsidR="00DA56AD" w:rsidRPr="00C33168">
              <w:rPr>
                <w:rFonts w:ascii="Roboto Light" w:hAnsi="Roboto Light"/>
                <w:noProof/>
                <w:webHidden/>
                <w:sz w:val="28"/>
                <w:szCs w:val="28"/>
              </w:rPr>
              <w:fldChar w:fldCharType="end"/>
            </w:r>
          </w:hyperlink>
        </w:p>
        <w:p w14:paraId="4D8DDAFB" w14:textId="5B11BE9D" w:rsidR="00DA56AD" w:rsidRPr="00C33168" w:rsidRDefault="00981EBC">
          <w:pPr>
            <w:pStyle w:val="Inhopg2"/>
            <w:tabs>
              <w:tab w:val="right" w:leader="underscore" w:pos="8296"/>
            </w:tabs>
            <w:rPr>
              <w:rFonts w:ascii="Roboto Light" w:hAnsi="Roboto Light" w:cstheme="minorBidi"/>
              <w:noProof/>
              <w:sz w:val="28"/>
              <w:szCs w:val="28"/>
            </w:rPr>
          </w:pPr>
          <w:hyperlink w:anchor="_Toc10204047" w:history="1">
            <w:r w:rsidR="00DA56AD" w:rsidRPr="00C33168">
              <w:rPr>
                <w:rStyle w:val="Hyperlink"/>
                <w:rFonts w:ascii="Roboto Black" w:hAnsi="Roboto Black"/>
                <w:noProof/>
                <w:color w:val="30BAF6"/>
                <w:sz w:val="28"/>
                <w:szCs w:val="28"/>
              </w:rPr>
              <w:t>3.1</w:t>
            </w:r>
            <w:r w:rsidR="00DA56AD" w:rsidRPr="00C33168">
              <w:rPr>
                <w:rStyle w:val="Hyperlink"/>
                <w:rFonts w:ascii="Roboto Light" w:hAnsi="Roboto Light"/>
                <w:noProof/>
                <w:sz w:val="28"/>
                <w:szCs w:val="28"/>
              </w:rPr>
              <w:t xml:space="preserve"> Idee en Design</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_Toc10204047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9</w:t>
            </w:r>
            <w:r w:rsidR="00DA56AD" w:rsidRPr="00C33168">
              <w:rPr>
                <w:rFonts w:ascii="Roboto Light" w:hAnsi="Roboto Light"/>
                <w:noProof/>
                <w:webHidden/>
                <w:sz w:val="28"/>
                <w:szCs w:val="28"/>
              </w:rPr>
              <w:fldChar w:fldCharType="end"/>
            </w:r>
          </w:hyperlink>
        </w:p>
        <w:p w14:paraId="5616A221" w14:textId="0FFA9885" w:rsidR="00DA56AD" w:rsidRPr="00C33168" w:rsidRDefault="00981EBC">
          <w:pPr>
            <w:pStyle w:val="Inhopg2"/>
            <w:tabs>
              <w:tab w:val="right" w:leader="underscore" w:pos="8296"/>
            </w:tabs>
            <w:rPr>
              <w:rFonts w:ascii="Roboto Light" w:hAnsi="Roboto Light" w:cstheme="minorBidi"/>
              <w:noProof/>
              <w:sz w:val="28"/>
              <w:szCs w:val="28"/>
            </w:rPr>
          </w:pPr>
          <w:hyperlink w:anchor="_Toc10204048" w:history="1">
            <w:r w:rsidR="00DA56AD" w:rsidRPr="00C33168">
              <w:rPr>
                <w:rStyle w:val="Hyperlink"/>
                <w:rFonts w:ascii="Roboto Black" w:hAnsi="Roboto Black"/>
                <w:noProof/>
                <w:color w:val="30BAF6"/>
                <w:sz w:val="28"/>
                <w:szCs w:val="28"/>
              </w:rPr>
              <w:t>3.2</w:t>
            </w:r>
            <w:r w:rsidR="00DA56AD" w:rsidRPr="00C33168">
              <w:rPr>
                <w:rStyle w:val="Hyperlink"/>
                <w:rFonts w:ascii="Roboto Light" w:hAnsi="Roboto Light"/>
                <w:noProof/>
                <w:sz w:val="28"/>
                <w:szCs w:val="28"/>
              </w:rPr>
              <w:t xml:space="preserve"> Project creatie</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_Toc10204048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10</w:t>
            </w:r>
            <w:r w:rsidR="00DA56AD" w:rsidRPr="00C33168">
              <w:rPr>
                <w:rFonts w:ascii="Roboto Light" w:hAnsi="Roboto Light"/>
                <w:noProof/>
                <w:webHidden/>
                <w:sz w:val="28"/>
                <w:szCs w:val="28"/>
              </w:rPr>
              <w:fldChar w:fldCharType="end"/>
            </w:r>
          </w:hyperlink>
        </w:p>
        <w:p w14:paraId="3D56A8C0" w14:textId="109A02C6" w:rsidR="00DA56AD" w:rsidRPr="00C33168" w:rsidRDefault="00981EBC">
          <w:pPr>
            <w:pStyle w:val="Inhopg2"/>
            <w:tabs>
              <w:tab w:val="right" w:leader="underscore" w:pos="8296"/>
            </w:tabs>
            <w:rPr>
              <w:rFonts w:ascii="Roboto Light" w:hAnsi="Roboto Light" w:cstheme="minorBidi"/>
              <w:noProof/>
              <w:sz w:val="28"/>
              <w:szCs w:val="28"/>
            </w:rPr>
          </w:pPr>
          <w:hyperlink w:anchor="_Toc10204049" w:history="1">
            <w:r w:rsidR="00DA56AD" w:rsidRPr="00C33168">
              <w:rPr>
                <w:rStyle w:val="Hyperlink"/>
                <w:rFonts w:ascii="Roboto Black" w:hAnsi="Roboto Black"/>
                <w:noProof/>
                <w:color w:val="30BAF6"/>
                <w:sz w:val="28"/>
                <w:szCs w:val="28"/>
              </w:rPr>
              <w:t>3.3</w:t>
            </w:r>
            <w:r w:rsidR="00DA56AD" w:rsidRPr="00C33168">
              <w:rPr>
                <w:rStyle w:val="Hyperlink"/>
                <w:rFonts w:ascii="Roboto Light" w:hAnsi="Roboto Light"/>
                <w:noProof/>
                <w:sz w:val="28"/>
                <w:szCs w:val="28"/>
              </w:rPr>
              <w:t xml:space="preserve"> Model</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_Toc10204049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10</w:t>
            </w:r>
            <w:r w:rsidR="00DA56AD" w:rsidRPr="00C33168">
              <w:rPr>
                <w:rFonts w:ascii="Roboto Light" w:hAnsi="Roboto Light"/>
                <w:noProof/>
                <w:webHidden/>
                <w:sz w:val="28"/>
                <w:szCs w:val="28"/>
              </w:rPr>
              <w:fldChar w:fldCharType="end"/>
            </w:r>
          </w:hyperlink>
        </w:p>
        <w:p w14:paraId="4094A2A5" w14:textId="4A3CAC00" w:rsidR="00DA56AD" w:rsidRPr="00C33168" w:rsidRDefault="00981EBC">
          <w:pPr>
            <w:pStyle w:val="Inhopg2"/>
            <w:tabs>
              <w:tab w:val="right" w:leader="underscore" w:pos="8296"/>
            </w:tabs>
            <w:rPr>
              <w:rFonts w:ascii="Roboto Light" w:hAnsi="Roboto Light" w:cstheme="minorBidi"/>
              <w:noProof/>
              <w:sz w:val="28"/>
              <w:szCs w:val="28"/>
            </w:rPr>
          </w:pPr>
          <w:hyperlink w:anchor="_Toc10204050" w:history="1">
            <w:r w:rsidR="00DA56AD" w:rsidRPr="00C33168">
              <w:rPr>
                <w:rStyle w:val="Hyperlink"/>
                <w:rFonts w:ascii="Roboto Black" w:hAnsi="Roboto Black"/>
                <w:noProof/>
                <w:color w:val="30BAF6"/>
                <w:sz w:val="28"/>
                <w:szCs w:val="28"/>
              </w:rPr>
              <w:t xml:space="preserve">3.4 </w:t>
            </w:r>
            <w:r w:rsidR="00DA56AD" w:rsidRPr="00C33168">
              <w:rPr>
                <w:rStyle w:val="Hyperlink"/>
                <w:rFonts w:ascii="Roboto Light" w:hAnsi="Roboto Light"/>
                <w:noProof/>
                <w:sz w:val="28"/>
                <w:szCs w:val="28"/>
              </w:rPr>
              <w:t>Logica</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_Toc10204050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10</w:t>
            </w:r>
            <w:r w:rsidR="00DA56AD" w:rsidRPr="00C33168">
              <w:rPr>
                <w:rFonts w:ascii="Roboto Light" w:hAnsi="Roboto Light"/>
                <w:noProof/>
                <w:webHidden/>
                <w:sz w:val="28"/>
                <w:szCs w:val="28"/>
              </w:rPr>
              <w:fldChar w:fldCharType="end"/>
            </w:r>
          </w:hyperlink>
        </w:p>
        <w:p w14:paraId="21306611" w14:textId="33418A41" w:rsidR="00DA56AD" w:rsidRPr="00C33168" w:rsidRDefault="00981EBC">
          <w:pPr>
            <w:pStyle w:val="Inhopg2"/>
            <w:tabs>
              <w:tab w:val="right" w:leader="underscore" w:pos="8296"/>
            </w:tabs>
            <w:rPr>
              <w:rFonts w:ascii="Roboto Light" w:hAnsi="Roboto Light" w:cstheme="minorBidi"/>
              <w:noProof/>
              <w:sz w:val="28"/>
              <w:szCs w:val="28"/>
            </w:rPr>
          </w:pPr>
          <w:hyperlink w:anchor="_Toc10204051" w:history="1">
            <w:r w:rsidR="00DA56AD" w:rsidRPr="00C33168">
              <w:rPr>
                <w:rStyle w:val="Hyperlink"/>
                <w:rFonts w:ascii="Roboto Black" w:hAnsi="Roboto Black"/>
                <w:noProof/>
                <w:color w:val="30BAF6"/>
                <w:sz w:val="28"/>
                <w:szCs w:val="28"/>
              </w:rPr>
              <w:t>3.5</w:t>
            </w:r>
            <w:r w:rsidR="00DA56AD" w:rsidRPr="00C33168">
              <w:rPr>
                <w:rStyle w:val="Hyperlink"/>
                <w:rFonts w:ascii="Roboto Light" w:hAnsi="Roboto Light"/>
                <w:noProof/>
                <w:sz w:val="28"/>
                <w:szCs w:val="28"/>
              </w:rPr>
              <w:t xml:space="preserve"> </w:t>
            </w:r>
            <w:r w:rsidR="00C33168" w:rsidRPr="00C33168">
              <w:rPr>
                <w:rFonts w:ascii="Roboto Light" w:hAnsi="Roboto Light"/>
                <w:sz w:val="28"/>
                <w:szCs w:val="28"/>
              </w:rPr>
              <w:t>User Interface (UI)</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_Toc10204051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11</w:t>
            </w:r>
            <w:r w:rsidR="00DA56AD" w:rsidRPr="00C33168">
              <w:rPr>
                <w:rFonts w:ascii="Roboto Light" w:hAnsi="Roboto Light"/>
                <w:noProof/>
                <w:webHidden/>
                <w:sz w:val="28"/>
                <w:szCs w:val="28"/>
              </w:rPr>
              <w:fldChar w:fldCharType="end"/>
            </w:r>
          </w:hyperlink>
        </w:p>
        <w:p w14:paraId="58C850A6" w14:textId="53D4669A" w:rsidR="00DA56AD" w:rsidRPr="00C33168" w:rsidRDefault="00981EBC">
          <w:pPr>
            <w:pStyle w:val="Inhopg1"/>
            <w:tabs>
              <w:tab w:val="right" w:leader="underscore" w:pos="8296"/>
            </w:tabs>
            <w:rPr>
              <w:rFonts w:ascii="Roboto Light" w:hAnsi="Roboto Light" w:cstheme="minorBidi"/>
              <w:noProof/>
              <w:sz w:val="28"/>
              <w:szCs w:val="28"/>
            </w:rPr>
          </w:pPr>
          <w:hyperlink w:anchor="_Toc10204052" w:history="1">
            <w:r w:rsidR="00DA56AD" w:rsidRPr="00C33168">
              <w:rPr>
                <w:rStyle w:val="Hyperlink"/>
                <w:rFonts w:ascii="Roboto Black" w:hAnsi="Roboto Black"/>
                <w:noProof/>
                <w:color w:val="30BAF6"/>
                <w:sz w:val="28"/>
                <w:szCs w:val="28"/>
              </w:rPr>
              <w:t xml:space="preserve">4 </w:t>
            </w:r>
            <w:r w:rsidR="00DA56AD" w:rsidRPr="00C33168">
              <w:rPr>
                <w:rStyle w:val="Hyperlink"/>
                <w:rFonts w:ascii="Roboto Light" w:hAnsi="Roboto Light"/>
                <w:noProof/>
                <w:sz w:val="28"/>
                <w:szCs w:val="28"/>
              </w:rPr>
              <w:t>Conclusie</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_Toc10204052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12</w:t>
            </w:r>
            <w:r w:rsidR="00DA56AD" w:rsidRPr="00C33168">
              <w:rPr>
                <w:rFonts w:ascii="Roboto Light" w:hAnsi="Roboto Light"/>
                <w:noProof/>
                <w:webHidden/>
                <w:sz w:val="28"/>
                <w:szCs w:val="28"/>
              </w:rPr>
              <w:fldChar w:fldCharType="end"/>
            </w:r>
          </w:hyperlink>
        </w:p>
        <w:p w14:paraId="17CACC2B" w14:textId="770D12C9" w:rsidR="00DA56AD" w:rsidRPr="00C33168" w:rsidRDefault="00981EBC">
          <w:pPr>
            <w:pStyle w:val="Inhopg1"/>
            <w:tabs>
              <w:tab w:val="right" w:leader="underscore" w:pos="8296"/>
            </w:tabs>
            <w:rPr>
              <w:rFonts w:ascii="Roboto Light" w:hAnsi="Roboto Light" w:cstheme="minorBidi"/>
              <w:noProof/>
              <w:sz w:val="28"/>
              <w:szCs w:val="28"/>
            </w:rPr>
          </w:pPr>
          <w:hyperlink w:anchor="_Toc10204053" w:history="1">
            <w:r w:rsidR="00DA56AD" w:rsidRPr="00C33168">
              <w:rPr>
                <w:rStyle w:val="Hyperlink"/>
                <w:rFonts w:ascii="Roboto Light" w:hAnsi="Roboto Light"/>
                <w:noProof/>
                <w:sz w:val="28"/>
                <w:szCs w:val="28"/>
              </w:rPr>
              <w:t>Verwijzingen</w:t>
            </w:r>
            <w:r w:rsidR="00DA56AD" w:rsidRPr="00C33168">
              <w:rPr>
                <w:rFonts w:ascii="Roboto Light" w:hAnsi="Roboto Light"/>
                <w:noProof/>
                <w:webHidden/>
                <w:sz w:val="28"/>
                <w:szCs w:val="28"/>
              </w:rPr>
              <w:tab/>
            </w:r>
            <w:r w:rsidR="00DA56AD" w:rsidRPr="00C33168">
              <w:rPr>
                <w:rFonts w:ascii="Roboto Light" w:hAnsi="Roboto Light"/>
                <w:noProof/>
                <w:webHidden/>
                <w:sz w:val="28"/>
                <w:szCs w:val="28"/>
              </w:rPr>
              <w:fldChar w:fldCharType="begin"/>
            </w:r>
            <w:r w:rsidR="00DA56AD" w:rsidRPr="00C33168">
              <w:rPr>
                <w:rFonts w:ascii="Roboto Light" w:hAnsi="Roboto Light"/>
                <w:noProof/>
                <w:webHidden/>
                <w:sz w:val="28"/>
                <w:szCs w:val="28"/>
              </w:rPr>
              <w:instrText xml:space="preserve"> PAGEREF _Toc10204053 \h </w:instrText>
            </w:r>
            <w:r w:rsidR="00DA56AD" w:rsidRPr="00C33168">
              <w:rPr>
                <w:rFonts w:ascii="Roboto Light" w:hAnsi="Roboto Light"/>
                <w:noProof/>
                <w:webHidden/>
                <w:sz w:val="28"/>
                <w:szCs w:val="28"/>
              </w:rPr>
            </w:r>
            <w:r w:rsidR="00DA56AD" w:rsidRPr="00C33168">
              <w:rPr>
                <w:rFonts w:ascii="Roboto Light" w:hAnsi="Roboto Light"/>
                <w:noProof/>
                <w:webHidden/>
                <w:sz w:val="28"/>
                <w:szCs w:val="28"/>
              </w:rPr>
              <w:fldChar w:fldCharType="separate"/>
            </w:r>
            <w:r w:rsidR="00DA56AD" w:rsidRPr="00C33168">
              <w:rPr>
                <w:rFonts w:ascii="Roboto Light" w:hAnsi="Roboto Light"/>
                <w:noProof/>
                <w:webHidden/>
                <w:sz w:val="28"/>
                <w:szCs w:val="28"/>
              </w:rPr>
              <w:t>13</w:t>
            </w:r>
            <w:r w:rsidR="00DA56AD" w:rsidRPr="00C33168">
              <w:rPr>
                <w:rFonts w:ascii="Roboto Light" w:hAnsi="Roboto Light"/>
                <w:noProof/>
                <w:webHidden/>
                <w:sz w:val="28"/>
                <w:szCs w:val="28"/>
              </w:rPr>
              <w:fldChar w:fldCharType="end"/>
            </w:r>
          </w:hyperlink>
        </w:p>
        <w:p w14:paraId="3986C436" w14:textId="34F1DDFB" w:rsidR="00D12C5A" w:rsidRPr="00C33168" w:rsidRDefault="00D12C5A" w:rsidP="00D12C5A">
          <w:pPr>
            <w:rPr>
              <w:sz w:val="28"/>
              <w:szCs w:val="28"/>
            </w:rPr>
          </w:pPr>
          <w:r w:rsidRPr="00C33168">
            <w:rPr>
              <w:rFonts w:eastAsiaTheme="minorEastAsia" w:cs="Times New Roman"/>
              <w:b/>
              <w:bCs/>
              <w:color w:val="auto"/>
              <w:sz w:val="28"/>
              <w:szCs w:val="28"/>
            </w:rPr>
            <w:fldChar w:fldCharType="end"/>
          </w:r>
        </w:p>
      </w:sdtContent>
    </w:sdt>
    <w:p w14:paraId="1A70FD29" w14:textId="02221FEB" w:rsidR="0063655C" w:rsidRPr="00C33168" w:rsidRDefault="00D12C5A" w:rsidP="00D12C5A">
      <w:pPr>
        <w:rPr>
          <w:sz w:val="28"/>
          <w:szCs w:val="28"/>
        </w:rPr>
      </w:pPr>
      <w:r w:rsidRPr="00C33168">
        <w:rPr>
          <w:sz w:val="28"/>
          <w:szCs w:val="28"/>
        </w:rPr>
        <w:t xml:space="preserve"> </w:t>
      </w:r>
      <w:r w:rsidR="0063655C" w:rsidRPr="00C33168">
        <w:rPr>
          <w:sz w:val="28"/>
          <w:szCs w:val="28"/>
        </w:rPr>
        <w:br w:type="page"/>
      </w:r>
    </w:p>
    <w:p w14:paraId="722F2BBF" w14:textId="2CD94D72" w:rsidR="00D12C5A" w:rsidRPr="00DB3AA1" w:rsidRDefault="003F7626" w:rsidP="00DB3AA1">
      <w:pPr>
        <w:pStyle w:val="Kop1"/>
      </w:pPr>
      <w:bookmarkStart w:id="1" w:name="_Toc10204034"/>
      <w:r w:rsidRPr="00DB3AA1">
        <w:lastRenderedPageBreak/>
        <w:t xml:space="preserve">1 </w:t>
      </w:r>
      <w:r w:rsidR="00D12C5A" w:rsidRPr="00DB3AA1">
        <w:t>Inleiding</w:t>
      </w:r>
      <w:bookmarkEnd w:id="1"/>
    </w:p>
    <w:p w14:paraId="4D5516E4" w14:textId="20685522" w:rsidR="001B2148" w:rsidRDefault="000E4EBB" w:rsidP="00D30332">
      <w:r>
        <w:t>Om mijzelf als Informaticus door te ontwikkelen</w:t>
      </w:r>
      <w:r w:rsidR="000A59B2">
        <w:t xml:space="preserve">, hebben we vanuit Avans Hogeschool tijd gekregen in het </w:t>
      </w:r>
      <w:r w:rsidR="00C30E95">
        <w:t>Curriculum</w:t>
      </w:r>
      <w:r w:rsidR="000A59B2">
        <w:t xml:space="preserve"> om een verdieping t</w:t>
      </w:r>
      <w:r w:rsidR="00C30E95">
        <w:t>e doen in een onderwerp naar keuze. Ik heb het onderwerp flutter en mobile development gekozen.</w:t>
      </w:r>
      <w:r w:rsidR="00AC4A79">
        <w:t xml:space="preserve"> </w:t>
      </w:r>
      <w:r w:rsidR="00D4029E">
        <w:t>Omdat</w:t>
      </w:r>
      <w:r w:rsidR="000A3267">
        <w:t xml:space="preserve"> ik in mijn vrije t</w:t>
      </w:r>
      <w:r w:rsidR="00DB60A5">
        <w:t xml:space="preserve">ijd las over het Flutter framework </w:t>
      </w:r>
      <w:r w:rsidR="00D4029E">
        <w:t xml:space="preserve">en het </w:t>
      </w:r>
      <w:r w:rsidR="00DB60A5">
        <w:t>werd beschreven als de oplossing voor het Mobile Development probleem.</w:t>
      </w:r>
      <w:r w:rsidR="001B2148">
        <w:tab/>
      </w:r>
      <w:r w:rsidR="001B2148">
        <w:tab/>
        <w:t xml:space="preserve">Namelijk, er zijn veel verschillende Mobile Development Frameworks </w:t>
      </w:r>
      <w:r w:rsidR="00272864">
        <w:t xml:space="preserve">online te vinden. </w:t>
      </w:r>
      <w:r w:rsidR="004F3677">
        <w:t xml:space="preserve">Deze frameworks komen allemaal met voor en nadelen. Maar welke voor en nadelen zijn belangrijk </w:t>
      </w:r>
      <w:r w:rsidR="00AF5182">
        <w:t>jou</w:t>
      </w:r>
      <w:r w:rsidR="00F010E7">
        <w:t xml:space="preserve"> als persoon of voor je bedrijf</w:t>
      </w:r>
      <w:r w:rsidR="00936943">
        <w:t>.</w:t>
      </w:r>
      <w:r w:rsidR="00710E67">
        <w:tab/>
      </w:r>
      <w:r w:rsidR="00710E67">
        <w:tab/>
        <w:t xml:space="preserve">Ik heb </w:t>
      </w:r>
      <w:r w:rsidR="006D2F18">
        <w:t xml:space="preserve">mezelf in een van deze frameworks verdiept om </w:t>
      </w:r>
      <w:r w:rsidR="00C5449D">
        <w:t>kennis te vergaren van het framework. Zodat ik deze kennis in de toekomst kan gebruiken bij dergelijke onderzoeken</w:t>
      </w:r>
      <w:r w:rsidR="0003553D">
        <w:t>, bedrijfsbeslissingen of persoonlijke projecten.</w:t>
      </w:r>
    </w:p>
    <w:p w14:paraId="305911FD" w14:textId="2425899B" w:rsidR="0003553D" w:rsidRDefault="0029272E" w:rsidP="00D30332">
      <w:r>
        <w:t>Het doel van het verslag is om erachter te komen waarom je flutter zou willen gebruiken in projecten?</w:t>
      </w:r>
      <w:r w:rsidR="00232DD3">
        <w:tab/>
      </w:r>
      <w:r w:rsidR="00232DD3">
        <w:tab/>
      </w:r>
      <w:r w:rsidR="00232DD3">
        <w:tab/>
      </w:r>
      <w:r w:rsidR="00232DD3">
        <w:tab/>
      </w:r>
      <w:r w:rsidR="00232DD3">
        <w:tab/>
      </w:r>
      <w:r w:rsidR="00232DD3">
        <w:tab/>
      </w:r>
      <w:r w:rsidR="00232DD3">
        <w:tab/>
      </w:r>
      <w:r w:rsidR="00232DD3">
        <w:tab/>
      </w:r>
      <w:r w:rsidR="00232DD3">
        <w:tab/>
        <w:t xml:space="preserve">Om dit te onderzoeken ga ik gebruik maken van twee methoden. Ik </w:t>
      </w:r>
      <w:r w:rsidR="00374161">
        <w:t>ga beginnen met een literatuur onderzoek naar flutter om relevante kennis op te doen over het flutter framework.</w:t>
      </w:r>
      <w:r w:rsidR="00554238">
        <w:t xml:space="preserve"> Met deze informatie ga ik later proberen een app te maken in flutter om de kennis </w:t>
      </w:r>
      <w:r w:rsidR="009C3D76">
        <w:t>de testen in de praktijk.</w:t>
      </w:r>
      <w:r w:rsidR="009C3D76">
        <w:tab/>
      </w:r>
      <w:r w:rsidR="009C3D76">
        <w:tab/>
      </w:r>
      <w:r w:rsidR="009C3D76">
        <w:tab/>
      </w:r>
      <w:r w:rsidR="009C3D76">
        <w:tab/>
        <w:t xml:space="preserve">Een aantal </w:t>
      </w:r>
      <w:r w:rsidR="00AF5182">
        <w:t>randvoorwaarden</w:t>
      </w:r>
      <w:r w:rsidR="009C3D76">
        <w:t xml:space="preserve"> zijn van toepassing</w:t>
      </w:r>
      <w:r w:rsidR="005140E1">
        <w:t>. Namelijk</w:t>
      </w:r>
      <w:r w:rsidR="009C3D76">
        <w:t xml:space="preserve"> </w:t>
      </w:r>
      <w:r w:rsidR="001D2CF4">
        <w:t>het document is te kort om doorslaggevend te zijn</w:t>
      </w:r>
      <w:r w:rsidR="005140E1">
        <w:t xml:space="preserve">, dit vereist dieper onderzoek en vergelijkingen. Er wordt daarom vanuit gegaan dat je de informatie in dit document vergelijkt met </w:t>
      </w:r>
      <w:r w:rsidR="009A205C">
        <w:t>(persoonlijke) informatie met betrekking tot vergelijkbare frameworks</w:t>
      </w:r>
      <w:r w:rsidR="00964882">
        <w:t xml:space="preserve"> en hieruit je eigen conclusie trekt</w:t>
      </w:r>
      <w:r w:rsidR="009A205C">
        <w:t>.</w:t>
      </w:r>
      <w:r w:rsidR="00AE48BB">
        <w:t xml:space="preserve"> Er wordt verwachte dat de lezer</w:t>
      </w:r>
      <w:r w:rsidR="00271C83">
        <w:t xml:space="preserve"> enige </w:t>
      </w:r>
      <w:r w:rsidR="00154D0E">
        <w:t>kennis heeft van informatica.</w:t>
      </w:r>
    </w:p>
    <w:p w14:paraId="2C13A826" w14:textId="640F63CB" w:rsidR="00841A05" w:rsidRPr="002D2DAE" w:rsidRDefault="00841A05" w:rsidP="00D30332">
      <w:r>
        <w:t xml:space="preserve">Om de hoofdvraag te beantwoorden is het document opgedeeld in </w:t>
      </w:r>
      <w:r w:rsidR="00006CB2">
        <w:t xml:space="preserve">twee </w:t>
      </w:r>
      <w:r w:rsidR="00824605">
        <w:t>hoofdstukken</w:t>
      </w:r>
      <w:r w:rsidR="00006CB2">
        <w:t xml:space="preserve"> en een persoonlijke</w:t>
      </w:r>
      <w:r w:rsidR="00824605">
        <w:t xml:space="preserve"> conclusie</w:t>
      </w:r>
      <w:r w:rsidR="008502B2">
        <w:t xml:space="preserve">. In hoofdstuk 2 ga ik </w:t>
      </w:r>
      <w:r w:rsidR="00AB65BB">
        <w:t xml:space="preserve">opzoek naar wat flutter </w:t>
      </w:r>
      <w:r w:rsidR="00C87541">
        <w:t xml:space="preserve">is. </w:t>
      </w:r>
      <w:r w:rsidR="00AB65BB">
        <w:t>Dit</w:t>
      </w:r>
      <w:r w:rsidR="00C87541">
        <w:t xml:space="preserve"> </w:t>
      </w:r>
      <w:r w:rsidR="00AF5182">
        <w:t>beantwoord</w:t>
      </w:r>
      <w:r w:rsidR="00C87541">
        <w:t xml:space="preserve"> ik doormiddel van </w:t>
      </w:r>
      <w:r w:rsidR="00AB65BB">
        <w:t>3 subhoofdstukken</w:t>
      </w:r>
      <w:r w:rsidR="00C87541">
        <w:t xml:space="preserve">. </w:t>
      </w:r>
      <w:r w:rsidR="00EC434F">
        <w:t xml:space="preserve">In 2.1 ga ik in op wat een mobile framework is, om een basis </w:t>
      </w:r>
      <w:r w:rsidR="00300D8F">
        <w:t>begrip te ontwikkelen. Zodat ik in hoofdstuk 2.2</w:t>
      </w:r>
      <w:r w:rsidR="00AB65BB">
        <w:t xml:space="preserve"> </w:t>
      </w:r>
      <w:r w:rsidR="00300D8F">
        <w:t xml:space="preserve">in kan gaan op </w:t>
      </w:r>
      <w:r w:rsidR="00BB28F1">
        <w:t xml:space="preserve">hoe flutter in elkaar zit. In hoofdstuk 2.3 wordt duidelijk hoe je gebruik maakt van flutter als </w:t>
      </w:r>
      <w:r w:rsidR="00E77F29">
        <w:t>ontwikkelaar</w:t>
      </w:r>
      <w:r w:rsidR="00357097">
        <w:t xml:space="preserve">. Deze </w:t>
      </w:r>
      <w:r w:rsidR="00C33168">
        <w:t>3 subhoofdstukken</w:t>
      </w:r>
      <w:r w:rsidR="00357097">
        <w:t xml:space="preserve"> zullen dan een beeld geven van wat flutter is. In hoofdstuk 3 ga ik </w:t>
      </w:r>
      <w:r w:rsidR="00010715">
        <w:t>doormiddel van praktijkonderzoek vastleggen hoe het is om een flutter app te ontwikkelen</w:t>
      </w:r>
      <w:r w:rsidR="007D1F1D">
        <w:t>. Met het contrast van het theorie hoofdstuk en het praktijk hoofdstuk zal ik in hoofdstuk 4 een conclusie trekken.</w:t>
      </w:r>
    </w:p>
    <w:p w14:paraId="5A56A13B" w14:textId="77777777" w:rsidR="00FB2247" w:rsidRPr="00CD21A7" w:rsidRDefault="00FB2247" w:rsidP="00FB2247">
      <w:pPr>
        <w:keepNext/>
        <w:rPr>
          <w:rFonts w:ascii="Roboto" w:hAnsi="Roboto"/>
        </w:rPr>
      </w:pPr>
    </w:p>
    <w:p w14:paraId="4874456D" w14:textId="77777777" w:rsidR="003021EE" w:rsidRPr="00CD21A7" w:rsidRDefault="003021EE">
      <w:pPr>
        <w:rPr>
          <w:rFonts w:ascii="Roboto" w:eastAsiaTheme="majorEastAsia" w:hAnsi="Roboto" w:cstheme="majorBidi"/>
          <w:color w:val="007789" w:themeColor="accent1" w:themeShade="BF"/>
          <w:sz w:val="32"/>
        </w:rPr>
      </w:pPr>
      <w:r w:rsidRPr="00CD21A7">
        <w:rPr>
          <w:rFonts w:ascii="Roboto" w:eastAsiaTheme="majorEastAsia" w:hAnsi="Roboto" w:cstheme="majorBidi"/>
          <w:color w:val="007789" w:themeColor="accent1" w:themeShade="BF"/>
          <w:sz w:val="32"/>
        </w:rPr>
        <w:br w:type="page"/>
      </w:r>
    </w:p>
    <w:p w14:paraId="2F983D24" w14:textId="556C9BB5" w:rsidR="004A4284" w:rsidRPr="00B40900" w:rsidRDefault="003F7626" w:rsidP="006A66AF">
      <w:pPr>
        <w:pStyle w:val="Kop1"/>
      </w:pPr>
      <w:bookmarkStart w:id="2" w:name="_Toc10204035"/>
      <w:r>
        <w:lastRenderedPageBreak/>
        <w:t>2</w:t>
      </w:r>
      <w:r w:rsidR="00252D9A" w:rsidRPr="00B40900">
        <w:t xml:space="preserve"> </w:t>
      </w:r>
      <w:r w:rsidR="004A4284" w:rsidRPr="00B40900">
        <w:t>Wat is flutter?</w:t>
      </w:r>
      <w:bookmarkEnd w:id="2"/>
    </w:p>
    <w:p w14:paraId="3F054C41" w14:textId="398F6ACC" w:rsidR="00DB44CF" w:rsidRPr="00932A5D" w:rsidRDefault="0053383F" w:rsidP="00932A5D">
      <w:r w:rsidRPr="00932A5D">
        <w:t xml:space="preserve">Flutter is ontwikkeld door engineers van Google en is sinds 2006 openbaar. </w:t>
      </w:r>
      <w:r w:rsidRPr="00932A5D">
        <w:rPr>
          <w:lang w:val="en-US"/>
        </w:rPr>
        <w:t xml:space="preserve">Het is een open source en cross platform </w:t>
      </w:r>
      <w:r w:rsidR="000A2916" w:rsidRPr="00932A5D">
        <w:rPr>
          <w:lang w:val="en-US"/>
        </w:rPr>
        <w:t>Software Development Kit</w:t>
      </w:r>
      <w:r w:rsidRPr="00932A5D">
        <w:rPr>
          <w:lang w:val="en-US"/>
        </w:rPr>
        <w:t xml:space="preserve">. </w:t>
      </w:r>
      <w:r w:rsidR="000A2916" w:rsidRPr="00932A5D">
        <w:t xml:space="preserve">Flutter apps zijn geschreven in de programmeertaal Dart, wat is overgenomen door Google om </w:t>
      </w:r>
      <w:r w:rsidR="00BE45CC" w:rsidRPr="00932A5D">
        <w:t>ervoor</w:t>
      </w:r>
      <w:r w:rsidR="000A2916" w:rsidRPr="00932A5D">
        <w:t xml:space="preserve"> te zorgen dat </w:t>
      </w:r>
      <w:r w:rsidRPr="00932A5D">
        <w:t>ontwikkelaars zo snel en efficiënt mogelijk te maken om apps te schrijven voor mobiele telefoons, desktop</w:t>
      </w:r>
      <w:r w:rsidR="00A903C1">
        <w:t xml:space="preserve"> computers</w:t>
      </w:r>
      <w:r w:rsidRPr="00932A5D">
        <w:t xml:space="preserve"> en websites.</w:t>
      </w:r>
      <w:r w:rsidR="00DB44CF">
        <w:t xml:space="preserve"> </w:t>
      </w:r>
      <w:sdt>
        <w:sdtPr>
          <w:id w:val="1978491754"/>
          <w:citation/>
        </w:sdtPr>
        <w:sdtEndPr/>
        <w:sdtContent>
          <w:r w:rsidR="00DB44CF">
            <w:fldChar w:fldCharType="begin"/>
          </w:r>
          <w:r w:rsidR="00DB44CF" w:rsidRPr="00A903C1">
            <w:instrText xml:space="preserve"> CITATION cod19 \l 1033 </w:instrText>
          </w:r>
          <w:r w:rsidR="00DB44CF">
            <w:fldChar w:fldCharType="separate"/>
          </w:r>
          <w:r w:rsidR="00DB44CF" w:rsidRPr="00A903C1">
            <w:rPr>
              <w:noProof/>
            </w:rPr>
            <w:t>(codemagic, 2019)</w:t>
          </w:r>
          <w:r w:rsidR="00DB44CF">
            <w:fldChar w:fldCharType="end"/>
          </w:r>
        </w:sdtContent>
      </w:sdt>
    </w:p>
    <w:p w14:paraId="6B67A19F" w14:textId="4CD266B6" w:rsidR="0053383F" w:rsidRPr="00932A5D" w:rsidRDefault="003F7626" w:rsidP="006A66AF">
      <w:pPr>
        <w:pStyle w:val="Kop2"/>
      </w:pPr>
      <w:bookmarkStart w:id="3" w:name="_Toc10204036"/>
      <w:r>
        <w:t>2</w:t>
      </w:r>
      <w:r w:rsidR="00252D9A">
        <w:t>.1</w:t>
      </w:r>
      <w:r w:rsidR="00F246B4">
        <w:t xml:space="preserve"> </w:t>
      </w:r>
      <w:r w:rsidR="0053383F" w:rsidRPr="00932A5D">
        <w:t>Wat is een Mobile Framework</w:t>
      </w:r>
      <w:r w:rsidR="00B32D5B" w:rsidRPr="00932A5D">
        <w:t>?</w:t>
      </w:r>
      <w:bookmarkEnd w:id="3"/>
      <w:r w:rsidR="0053383F" w:rsidRPr="00932A5D">
        <w:tab/>
      </w:r>
      <w:r w:rsidR="0053383F" w:rsidRPr="00932A5D">
        <w:tab/>
      </w:r>
      <w:r w:rsidR="0053383F" w:rsidRPr="00932A5D">
        <w:tab/>
      </w:r>
      <w:r w:rsidR="0053383F" w:rsidRPr="00932A5D">
        <w:tab/>
      </w:r>
    </w:p>
    <w:p w14:paraId="3540B3AD" w14:textId="3F467AD1" w:rsidR="007F7653" w:rsidRPr="00853274" w:rsidRDefault="0053383F" w:rsidP="007F7653">
      <w:pPr>
        <w:rPr>
          <w:rFonts w:ascii="Times New Roman" w:eastAsia="Times New Roman" w:hAnsi="Times New Roman" w:cs="Times New Roman"/>
          <w:color w:val="auto"/>
          <w:szCs w:val="24"/>
        </w:rPr>
      </w:pPr>
      <w:r w:rsidRPr="00CD21A7">
        <w:t xml:space="preserve">Als je een aantal jaar geleden een app wilde maken voor IOS en Android dan moest je een aparte app maken voor beide </w:t>
      </w:r>
      <w:r w:rsidR="00E104DB" w:rsidRPr="00CD21A7">
        <w:t>besturingssystemen</w:t>
      </w:r>
      <w:r w:rsidRPr="00CD21A7">
        <w:t xml:space="preserve">. Dit </w:t>
      </w:r>
      <w:r w:rsidR="000A310D" w:rsidRPr="00CD21A7">
        <w:t>vereiste</w:t>
      </w:r>
      <w:r w:rsidRPr="00CD21A7">
        <w:t xml:space="preserve"> veel werk en</w:t>
      </w:r>
      <w:r w:rsidR="000A310D" w:rsidRPr="00CD21A7">
        <w:t xml:space="preserve"> kennis</w:t>
      </w:r>
      <w:r w:rsidRPr="00CD21A7">
        <w:t xml:space="preserve"> </w:t>
      </w:r>
      <w:r w:rsidR="000A310D" w:rsidRPr="00CD21A7">
        <w:t>van meerdere platformen van</w:t>
      </w:r>
      <w:r w:rsidRPr="00CD21A7">
        <w:t xml:space="preserve"> developers en bedrijven. Met als gevolg dat er mensen waren die opzoek gingen naar </w:t>
      </w:r>
      <w:r w:rsidR="000A310D" w:rsidRPr="00CD21A7">
        <w:t>een manier om het werk simpeler te maken</w:t>
      </w:r>
      <w:r w:rsidRPr="00CD21A7">
        <w:t xml:space="preserve">. Namelijk </w:t>
      </w:r>
      <w:r w:rsidR="00AB017F" w:rsidRPr="00CD21A7">
        <w:t>een manier om maar 1 project te programmeren wat resulteert in app</w:t>
      </w:r>
      <w:r w:rsidR="00E66EEE" w:rsidRPr="00CD21A7">
        <w:t xml:space="preserve">licaties voor meerdere </w:t>
      </w:r>
      <w:r w:rsidR="00242E65" w:rsidRPr="00CD21A7">
        <w:t>platformen</w:t>
      </w:r>
      <w:r w:rsidR="00242E65">
        <w:t xml:space="preserve"> (</w:t>
      </w:r>
      <w:r w:rsidR="00D30E7C">
        <w:t>cross platform frameworks)</w:t>
      </w:r>
      <w:r w:rsidRPr="00CD21A7">
        <w:t>. In de loop der jaren zijn er een aantal van deze frameworks naar voren gekomen waaronder: React</w:t>
      </w:r>
      <w:r w:rsidR="00242E65">
        <w:t xml:space="preserve"> N</w:t>
      </w:r>
      <w:r w:rsidRPr="00CD21A7">
        <w:t>ative, Xamarin, Ionic, Flutter, Cordova en PWA’s.</w:t>
      </w:r>
      <w:r w:rsidR="000A310D" w:rsidRPr="00CD21A7">
        <w:tab/>
      </w:r>
      <w:r w:rsidR="00AB017F" w:rsidRPr="00CD21A7">
        <w:t xml:space="preserve">Deze frameworks hebben allemaal een eigen manier van werken. </w:t>
      </w:r>
      <w:r w:rsidR="002B08E7">
        <w:t xml:space="preserve">Met als resultaat dat ze allemaal </w:t>
      </w:r>
      <w:r w:rsidR="00581E4E">
        <w:t>op een andere manier performen</w:t>
      </w:r>
      <w:sdt>
        <w:sdtPr>
          <w:id w:val="108636475"/>
          <w:citation/>
        </w:sdtPr>
        <w:sdtEndPr/>
        <w:sdtContent>
          <w:r w:rsidR="005D5F75">
            <w:fldChar w:fldCharType="begin"/>
          </w:r>
          <w:r w:rsidR="005D5F75" w:rsidRPr="005D5F75">
            <w:instrText xml:space="preserve"> CITATION Smi19 \l 1033 </w:instrText>
          </w:r>
          <w:r w:rsidR="005D5F75">
            <w:fldChar w:fldCharType="separate"/>
          </w:r>
          <w:r w:rsidR="005D5F75" w:rsidRPr="005D5F75">
            <w:rPr>
              <w:noProof/>
            </w:rPr>
            <w:t xml:space="preserve"> (Big, 2019)</w:t>
          </w:r>
          <w:r w:rsidR="005D5F75">
            <w:fldChar w:fldCharType="end"/>
          </w:r>
        </w:sdtContent>
      </w:sdt>
      <w:r w:rsidR="00581E4E">
        <w:t>.</w:t>
      </w:r>
      <w:r w:rsidR="00BE16C3">
        <w:tab/>
      </w:r>
      <w:r w:rsidR="00BE16C3">
        <w:tab/>
      </w:r>
      <w:r w:rsidR="00BE16C3">
        <w:tab/>
      </w:r>
      <w:r w:rsidR="00BE16C3">
        <w:tab/>
      </w:r>
      <w:r w:rsidR="00BE16C3">
        <w:tab/>
      </w:r>
      <w:r w:rsidR="00BE16C3">
        <w:tab/>
      </w:r>
      <w:r w:rsidR="00BE16C3">
        <w:tab/>
      </w:r>
      <w:r w:rsidR="00BE16C3">
        <w:tab/>
      </w:r>
      <w:r w:rsidR="00BE16C3">
        <w:tab/>
      </w:r>
      <w:r w:rsidR="00AB017F" w:rsidRPr="00CD21A7">
        <w:t xml:space="preserve">Ionic apps worden bijvoorbeeld </w:t>
      </w:r>
      <w:r w:rsidR="00242E65" w:rsidRPr="00CD21A7">
        <w:t>geïnstalleerd</w:t>
      </w:r>
      <w:r w:rsidR="00AB017F" w:rsidRPr="00CD21A7">
        <w:t xml:space="preserve"> met een soort webbrowser</w:t>
      </w:r>
      <w:r w:rsidR="00E66EEE" w:rsidRPr="00CD21A7">
        <w:t xml:space="preserve"> zo kunnen ze gebruik maken van de webstack (HTML, CSS, JavaScript)</w:t>
      </w:r>
      <w:r w:rsidR="00AB017F" w:rsidRPr="00CD21A7">
        <w:t xml:space="preserve">. Hierdoor heeft een app die gemaakt is in Ionic extra schrijfruimte nodig omdat het een basis nodig heeft om mee te werken. Dit worden ook wel non native apps genoemd, omdat het niet gebruik maakt van het originele framework van een Android of </w:t>
      </w:r>
      <w:r w:rsidR="00C3444D" w:rsidRPr="00CD21A7">
        <w:t>IOS-telefoon</w:t>
      </w:r>
      <w:r w:rsidR="00AB017F" w:rsidRPr="00CD21A7">
        <w:t>.</w:t>
      </w:r>
      <w:r w:rsidR="00E66EEE" w:rsidRPr="00CD21A7">
        <w:tab/>
      </w:r>
      <w:r w:rsidR="00E66EEE" w:rsidRPr="00CD21A7">
        <w:tab/>
      </w:r>
      <w:r w:rsidR="00033412">
        <w:tab/>
      </w:r>
      <w:r w:rsidR="00033412">
        <w:tab/>
      </w:r>
      <w:r w:rsidR="00BE16C3">
        <w:tab/>
      </w:r>
      <w:r w:rsidR="00BE16C3">
        <w:tab/>
      </w:r>
      <w:r w:rsidR="00BE16C3">
        <w:tab/>
      </w:r>
      <w:r w:rsidR="00E66EEE" w:rsidRPr="00CD21A7">
        <w:t>React</w:t>
      </w:r>
      <w:r w:rsidR="00242E65">
        <w:t xml:space="preserve"> N</w:t>
      </w:r>
      <w:r w:rsidR="00E66EEE" w:rsidRPr="00CD21A7">
        <w:t>ative pakt het anders aan, ze maken nog steeds gebruik van de Webstack voor de opbouw maar dit wordt doormiddel van de “bridge” omgezet in native code. Dit maakt de app vaak sneller dan bijvoorbeeld een app gemaakt in Ionic. Maar door de bridge is er nog wel performance verlies.</w:t>
      </w:r>
      <w:r w:rsidR="00E43A5C">
        <w:t xml:space="preserve"> Wat vooral zichtbaar is bij het opstarten van de app.</w:t>
      </w:r>
      <w:sdt>
        <w:sdtPr>
          <w:id w:val="-191612855"/>
          <w:citation/>
        </w:sdtPr>
        <w:sdtEndPr/>
        <w:sdtContent>
          <w:r w:rsidR="004F6F80">
            <w:fldChar w:fldCharType="begin"/>
          </w:r>
          <w:r w:rsidR="004F6F80" w:rsidRPr="004F6F80">
            <w:instrText xml:space="preserve"> CITATION Ste18 \l 1033 </w:instrText>
          </w:r>
          <w:r w:rsidR="004F6F80">
            <w:fldChar w:fldCharType="separate"/>
          </w:r>
          <w:r w:rsidR="004F6F80" w:rsidRPr="004F6F80">
            <w:rPr>
              <w:noProof/>
            </w:rPr>
            <w:t xml:space="preserve"> (Hoober, 2018)</w:t>
          </w:r>
          <w:r w:rsidR="004F6F80">
            <w:fldChar w:fldCharType="end"/>
          </w:r>
        </w:sdtContent>
      </w:sdt>
      <w:r w:rsidR="00E43A5C">
        <w:tab/>
      </w:r>
      <w:r w:rsidR="00E43A5C">
        <w:tab/>
      </w:r>
      <w:r w:rsidR="004F6F80">
        <w:tab/>
      </w:r>
      <w:r w:rsidR="00E43A5C">
        <w:tab/>
      </w:r>
      <w:r w:rsidR="00C2170B">
        <w:t>Er zijn nog wel een aantal nadelen te bedenken bij deze frameworks</w:t>
      </w:r>
      <w:r w:rsidR="00B306AC">
        <w:t xml:space="preserve">. </w:t>
      </w:r>
      <w:r w:rsidR="001D5D48">
        <w:t xml:space="preserve">Zo heeft Airbnb </w:t>
      </w:r>
      <w:r w:rsidR="00A57A57">
        <w:t>R</w:t>
      </w:r>
      <w:r w:rsidR="001D5D48">
        <w:t xml:space="preserve">eact </w:t>
      </w:r>
      <w:r w:rsidR="00A57A57">
        <w:t>N</w:t>
      </w:r>
      <w:r w:rsidR="001D5D48">
        <w:t xml:space="preserve">ative achter wegen gelaten omdat ze </w:t>
      </w:r>
      <w:r w:rsidR="006E7429">
        <w:t xml:space="preserve">tegen onverwachte technische en organistische </w:t>
      </w:r>
      <w:r w:rsidR="003F224B">
        <w:t xml:space="preserve">problemen aanliepen </w:t>
      </w:r>
      <w:r w:rsidR="007F7653">
        <w:t>tijdens het ontwikkelen van hun</w:t>
      </w:r>
      <w:r w:rsidR="00A57A57">
        <w:t xml:space="preserve"> React N</w:t>
      </w:r>
      <w:r w:rsidR="007F7653">
        <w:t xml:space="preserve">ative app </w:t>
      </w:r>
      <w:sdt>
        <w:sdtPr>
          <w:id w:val="1885521276"/>
          <w:citation/>
        </w:sdtPr>
        <w:sdtEndPr/>
        <w:sdtContent>
          <w:r w:rsidR="007F7653">
            <w:fldChar w:fldCharType="begin"/>
          </w:r>
          <w:r w:rsidR="007F7653" w:rsidRPr="00853274">
            <w:instrText xml:space="preserve"> CITATION Gab18 \l 1033 </w:instrText>
          </w:r>
          <w:r w:rsidR="007F7653">
            <w:fldChar w:fldCharType="separate"/>
          </w:r>
          <w:r w:rsidR="007F7653" w:rsidRPr="00853274">
            <w:rPr>
              <w:noProof/>
            </w:rPr>
            <w:t>(Peal, 2018)</w:t>
          </w:r>
          <w:r w:rsidR="007F7653">
            <w:fldChar w:fldCharType="end"/>
          </w:r>
        </w:sdtContent>
      </w:sdt>
      <w:r w:rsidR="00853274">
        <w:t>.</w:t>
      </w:r>
    </w:p>
    <w:p w14:paraId="0E39D28F" w14:textId="77777777" w:rsidR="007F7653" w:rsidRPr="00CA7F78" w:rsidRDefault="007F7653" w:rsidP="007F7653">
      <w:pPr>
        <w:spacing w:before="100" w:beforeAutospacing="1" w:after="100" w:afterAutospacing="1" w:line="240" w:lineRule="auto"/>
        <w:rPr>
          <w:rFonts w:ascii="Times New Roman" w:eastAsia="Times New Roman" w:hAnsi="Times New Roman" w:cs="Times New Roman"/>
          <w:color w:val="000000"/>
          <w:sz w:val="21"/>
          <w:szCs w:val="21"/>
        </w:rPr>
      </w:pPr>
      <w:r w:rsidRPr="00CA7F78">
        <w:rPr>
          <w:rFonts w:ascii="Times New Roman" w:eastAsia="Times New Roman" w:hAnsi="Times New Roman" w:cs="Times New Roman"/>
          <w:color w:val="000000"/>
          <w:sz w:val="21"/>
          <w:szCs w:val="21"/>
        </w:rPr>
        <w:t>‌</w:t>
      </w:r>
    </w:p>
    <w:p w14:paraId="08AB5098" w14:textId="515BDFA3" w:rsidR="00624C79" w:rsidRPr="00E43A5C" w:rsidRDefault="00624C79">
      <w:r>
        <w:br w:type="page"/>
      </w:r>
    </w:p>
    <w:p w14:paraId="5FEBD5D8" w14:textId="7C8B06EE" w:rsidR="00E66EEE" w:rsidRPr="00B40900" w:rsidRDefault="003F7626" w:rsidP="00BE16C3">
      <w:pPr>
        <w:pStyle w:val="Kop2"/>
      </w:pPr>
      <w:bookmarkStart w:id="4" w:name="_Toc10204037"/>
      <w:r>
        <w:lastRenderedPageBreak/>
        <w:t>2</w:t>
      </w:r>
      <w:r w:rsidR="00BE16C3">
        <w:t xml:space="preserve">.2 </w:t>
      </w:r>
      <w:r w:rsidR="001D5C73" w:rsidRPr="00B40900">
        <w:t>H</w:t>
      </w:r>
      <w:r w:rsidR="00E66EEE" w:rsidRPr="00B40900">
        <w:t xml:space="preserve">oe </w:t>
      </w:r>
      <w:r w:rsidR="008A412C" w:rsidRPr="00B40900">
        <w:t>Werkt flutter</w:t>
      </w:r>
      <w:r w:rsidR="00E66EEE" w:rsidRPr="00B40900">
        <w:t>?</w:t>
      </w:r>
      <w:bookmarkEnd w:id="4"/>
    </w:p>
    <w:p w14:paraId="7577A692" w14:textId="30A8412C" w:rsidR="00C93E9D" w:rsidRPr="00033412" w:rsidRDefault="00525E2B" w:rsidP="00932A5D">
      <w:r w:rsidRPr="00033412">
        <w:t xml:space="preserve">Flutter pakt het anders aan dan de andere </w:t>
      </w:r>
      <w:r w:rsidR="008A412C" w:rsidRPr="00033412">
        <w:t xml:space="preserve">mobile </w:t>
      </w:r>
      <w:r w:rsidRPr="00033412">
        <w:t>frameworks. Flutter’s aanpak lijkt meer op dat van een Game Engine. Het maakt namelijk niet gelijk gebruik van de elementen die de native frameworks beschikbaar stellen.</w:t>
      </w:r>
      <w:sdt>
        <w:sdtPr>
          <w:id w:val="-278180169"/>
          <w:citation/>
        </w:sdtPr>
        <w:sdtEndPr/>
        <w:sdtContent>
          <w:r w:rsidR="00EB4130">
            <w:fldChar w:fldCharType="begin"/>
          </w:r>
          <w:r w:rsidR="00EB4130" w:rsidRPr="00EB4130">
            <w:instrText xml:space="preserve"> CITATION Flu \l 1033 </w:instrText>
          </w:r>
          <w:r w:rsidR="00EB4130">
            <w:fldChar w:fldCharType="separate"/>
          </w:r>
          <w:r w:rsidR="00EB4130" w:rsidRPr="00EB4130">
            <w:rPr>
              <w:noProof/>
            </w:rPr>
            <w:t xml:space="preserve"> </w:t>
          </w:r>
          <w:r w:rsidR="00EB4130" w:rsidRPr="00EB4130">
            <w:rPr>
              <w:noProof/>
              <w:lang w:val="en-US"/>
            </w:rPr>
            <w:t>(Flutter, n.d.)</w:t>
          </w:r>
          <w:r w:rsidR="00EB4130">
            <w:fldChar w:fldCharType="end"/>
          </w:r>
        </w:sdtContent>
      </w:sdt>
    </w:p>
    <w:p w14:paraId="0A3E1D7D" w14:textId="1B91A456" w:rsidR="008A412C" w:rsidRPr="00033412" w:rsidRDefault="003F7626" w:rsidP="00252D9A">
      <w:pPr>
        <w:pStyle w:val="Kop3"/>
      </w:pPr>
      <w:bookmarkStart w:id="5" w:name="_Toc10204038"/>
      <w:r>
        <w:t>2</w:t>
      </w:r>
      <w:r w:rsidR="00252D9A">
        <w:t>.2.1</w:t>
      </w:r>
      <w:r w:rsidR="00BE16C3">
        <w:t xml:space="preserve"> </w:t>
      </w:r>
      <w:r w:rsidR="008A412C" w:rsidRPr="00033412">
        <w:t>Dart Shell</w:t>
      </w:r>
      <w:bookmarkEnd w:id="5"/>
    </w:p>
    <w:p w14:paraId="0BFDEE00" w14:textId="4085BDD6" w:rsidR="008A412C" w:rsidRPr="00033412" w:rsidRDefault="008A412C" w:rsidP="00932A5D">
      <w:r w:rsidRPr="00033412">
        <w:t xml:space="preserve">De dart shell is een huls voor het flutter framework. Deze shell </w:t>
      </w:r>
      <w:r w:rsidR="00C3444D" w:rsidRPr="00033412">
        <w:t>bindt</w:t>
      </w:r>
      <w:r w:rsidRPr="00033412">
        <w:t xml:space="preserve"> de 3 platformen samen. De platformen zijn IOS, Android en Dart Library. De shell onderhoudt de connecties naar de 3 platformen en verzorgt de communicatie met de native API’s van Android en IOS.</w:t>
      </w:r>
      <w:sdt>
        <w:sdtPr>
          <w:id w:val="1767109383"/>
          <w:citation/>
        </w:sdtPr>
        <w:sdtEndPr/>
        <w:sdtContent>
          <w:r w:rsidR="00A8424F">
            <w:fldChar w:fldCharType="begin"/>
          </w:r>
          <w:r w:rsidR="00A8424F" w:rsidRPr="00A8424F">
            <w:instrText xml:space="preserve"> CITATION Ian18 \l 1033 </w:instrText>
          </w:r>
          <w:r w:rsidR="00A8424F">
            <w:fldChar w:fldCharType="separate"/>
          </w:r>
          <w:r w:rsidR="00A8424F" w:rsidRPr="00A8424F">
            <w:rPr>
              <w:noProof/>
            </w:rPr>
            <w:t xml:space="preserve"> </w:t>
          </w:r>
          <w:r w:rsidR="00A8424F" w:rsidRPr="00A8424F">
            <w:rPr>
              <w:noProof/>
              <w:lang w:val="en-US"/>
            </w:rPr>
            <w:t>(Hickson, 2018)</w:t>
          </w:r>
          <w:r w:rsidR="00A8424F">
            <w:fldChar w:fldCharType="end"/>
          </w:r>
        </w:sdtContent>
      </w:sdt>
    </w:p>
    <w:p w14:paraId="27A02236" w14:textId="4B69F55F" w:rsidR="008A412C" w:rsidRPr="001D5C73" w:rsidRDefault="003F7626" w:rsidP="001D5C73">
      <w:pPr>
        <w:pStyle w:val="Kop3"/>
      </w:pPr>
      <w:bookmarkStart w:id="6" w:name="_Toc10204039"/>
      <w:r>
        <w:t>2</w:t>
      </w:r>
      <w:r w:rsidR="001D5C73">
        <w:t xml:space="preserve">.2.2 </w:t>
      </w:r>
      <w:r w:rsidR="008A412C" w:rsidRPr="001D5C73">
        <w:t>Engine</w:t>
      </w:r>
      <w:bookmarkEnd w:id="6"/>
    </w:p>
    <w:p w14:paraId="5566A362" w14:textId="5D97417F" w:rsidR="00033412" w:rsidRPr="00252D9A" w:rsidRDefault="008A412C" w:rsidP="008A412C">
      <w:r w:rsidRPr="00CD21A7">
        <w:t>De Flutter Engine</w:t>
      </w:r>
      <w:r w:rsidR="000A310D" w:rsidRPr="00CD21A7">
        <w:t xml:space="preserve"> ligt boven op de Dart Shell laag en</w:t>
      </w:r>
      <w:r w:rsidRPr="00CD21A7">
        <w:t xml:space="preserve"> is verantwoordelijk </w:t>
      </w:r>
      <w:r w:rsidR="000A310D" w:rsidRPr="00CD21A7">
        <w:t>voor</w:t>
      </w:r>
      <w:r w:rsidRPr="00CD21A7">
        <w:t xml:space="preserve"> het uitvoeren van de taken van het framework. </w:t>
      </w:r>
      <w:r w:rsidR="000A310D" w:rsidRPr="00CD21A7">
        <w:t xml:space="preserve">Het is een laag die nauw met de shell samenwerkt om de acties van het flutter framework uit te voeren. Het is de laag die flutter </w:t>
      </w:r>
      <w:r w:rsidR="00264578">
        <w:t>efficiënt laat zijn</w:t>
      </w:r>
      <w:r w:rsidR="000A310D" w:rsidRPr="00CD21A7">
        <w:t>.</w:t>
      </w:r>
      <w:sdt>
        <w:sdtPr>
          <w:id w:val="-1435041298"/>
          <w:citation/>
        </w:sdtPr>
        <w:sdtEndPr/>
        <w:sdtContent>
          <w:r w:rsidR="00A8424F">
            <w:fldChar w:fldCharType="begin"/>
          </w:r>
          <w:r w:rsidR="00A8424F" w:rsidRPr="00A8424F">
            <w:instrText xml:space="preserve"> CITATION Ian18 \l 1033 </w:instrText>
          </w:r>
          <w:r w:rsidR="00A8424F">
            <w:fldChar w:fldCharType="separate"/>
          </w:r>
          <w:r w:rsidR="00A8424F" w:rsidRPr="00A8424F">
            <w:rPr>
              <w:noProof/>
            </w:rPr>
            <w:t xml:space="preserve"> </w:t>
          </w:r>
          <w:r w:rsidR="00A8424F" w:rsidRPr="00264578">
            <w:rPr>
              <w:noProof/>
            </w:rPr>
            <w:t>(Hickson, 2018)</w:t>
          </w:r>
          <w:r w:rsidR="00A8424F">
            <w:fldChar w:fldCharType="end"/>
          </w:r>
        </w:sdtContent>
      </w:sdt>
    </w:p>
    <w:p w14:paraId="3C8C1045" w14:textId="353EDE3F" w:rsidR="000A310D" w:rsidRPr="001D5C73" w:rsidRDefault="003F7626" w:rsidP="001D5C73">
      <w:pPr>
        <w:pStyle w:val="Kop3"/>
      </w:pPr>
      <w:bookmarkStart w:id="7" w:name="_Toc10204040"/>
      <w:r>
        <w:t>2</w:t>
      </w:r>
      <w:r w:rsidR="001D5C73">
        <w:t xml:space="preserve">.2.3 </w:t>
      </w:r>
      <w:r w:rsidR="000A310D" w:rsidRPr="001D5C73">
        <w:t>Framework</w:t>
      </w:r>
      <w:bookmarkEnd w:id="7"/>
    </w:p>
    <w:p w14:paraId="1489EF7D" w14:textId="362F8163" w:rsidR="002A7E11" w:rsidRPr="00CD21A7" w:rsidRDefault="000A310D" w:rsidP="00932A5D">
      <w:r w:rsidRPr="00CD21A7">
        <w:t xml:space="preserve">Het framework is het meest belangrijke gedeelte voor een ontwikkelaar die een app wilt maken met flutter. Het framework dient als een instructiehandboek </w:t>
      </w:r>
      <w:r w:rsidR="0088146C">
        <w:t>om</w:t>
      </w:r>
      <w:r w:rsidRPr="00CD21A7">
        <w:t xml:space="preserve"> gebruik </w:t>
      </w:r>
      <w:r w:rsidR="0088146C">
        <w:t xml:space="preserve">te </w:t>
      </w:r>
      <w:r w:rsidRPr="00CD21A7">
        <w:t xml:space="preserve">maken van de engine. De engine heeft alle kracht maar is niet handig om direct mee te werken. Het framework </w:t>
      </w:r>
      <w:r w:rsidR="00C3444D" w:rsidRPr="00CD21A7">
        <w:t>biedt</w:t>
      </w:r>
      <w:r w:rsidRPr="00CD21A7">
        <w:t xml:space="preserve"> een </w:t>
      </w:r>
      <w:r w:rsidR="00EC0F80" w:rsidRPr="00CD21A7">
        <w:t>abstracte laag</w:t>
      </w:r>
      <w:r w:rsidRPr="00CD21A7">
        <w:t xml:space="preserve"> met instructies om gebruik te maken van de kracht van de flutter engine.</w:t>
      </w:r>
      <w:r w:rsidR="00FF0C4A" w:rsidRPr="00CD21A7">
        <w:tab/>
      </w:r>
      <w:r w:rsidR="00FF0C4A" w:rsidRPr="00CD21A7">
        <w:tab/>
      </w:r>
      <w:r w:rsidR="00FF0C4A" w:rsidRPr="00CD21A7">
        <w:tab/>
        <w:t xml:space="preserve">Het framework maakt zoals eerder vermeld geen gebruik van de native elementen, maar in plaats daarvan tekent hij zijn eigen elementen. </w:t>
      </w:r>
      <w:r w:rsidR="000D1597" w:rsidRPr="00CD21A7">
        <w:t>Dit is wat flutter uniek maakt.</w:t>
      </w:r>
      <w:r w:rsidR="00FF0C4A" w:rsidRPr="00CD21A7">
        <w:t xml:space="preserve"> </w:t>
      </w:r>
      <w:r w:rsidR="00665CDB" w:rsidRPr="00CD21A7">
        <w:t>I</w:t>
      </w:r>
      <w:r w:rsidR="00FF0C4A" w:rsidRPr="00CD21A7">
        <w:t xml:space="preserve">n </w:t>
      </w:r>
      <w:r w:rsidR="00DC43AA">
        <w:t>R</w:t>
      </w:r>
      <w:r w:rsidR="00FF0C4A" w:rsidRPr="00CD21A7">
        <w:t>eact</w:t>
      </w:r>
      <w:r w:rsidR="00DC43AA">
        <w:t xml:space="preserve"> N</w:t>
      </w:r>
      <w:r w:rsidR="00FF0C4A" w:rsidRPr="00CD21A7">
        <w:t>ative</w:t>
      </w:r>
      <w:r w:rsidR="00665CDB" w:rsidRPr="00CD21A7">
        <w:t xml:space="preserve"> is het namelijk zo,</w:t>
      </w:r>
      <w:r w:rsidR="00FF0C4A" w:rsidRPr="00CD21A7">
        <w:t xml:space="preserve"> als je een button aanmaakt dan wordt dit vertaald en doorgegeven aan het IOS en Android framework als</w:t>
      </w:r>
      <w:r w:rsidR="002827C1">
        <w:t>:</w:t>
      </w:r>
      <w:r w:rsidR="00FF0C4A" w:rsidRPr="00CD21A7">
        <w:t xml:space="preserve"> maak een nieuwe button aan. Hierdoor behoud </w:t>
      </w:r>
      <w:r w:rsidR="00DC43AA">
        <w:t>R</w:t>
      </w:r>
      <w:r w:rsidR="00DC43AA" w:rsidRPr="00CD21A7">
        <w:t>eact</w:t>
      </w:r>
      <w:r w:rsidR="00DC43AA">
        <w:t xml:space="preserve"> N</w:t>
      </w:r>
      <w:r w:rsidR="00DC43AA" w:rsidRPr="00CD21A7">
        <w:t xml:space="preserve">ative </w:t>
      </w:r>
      <w:r w:rsidR="00FF0C4A" w:rsidRPr="00CD21A7">
        <w:t>de stijl van IOS en Android.</w:t>
      </w:r>
      <w:r w:rsidR="00FF0C4A" w:rsidRPr="00CD21A7">
        <w:tab/>
      </w:r>
      <w:r w:rsidR="00FF0C4A" w:rsidRPr="00CD21A7">
        <w:tab/>
      </w:r>
      <w:r w:rsidR="00FF0C4A" w:rsidRPr="00CD21A7">
        <w:tab/>
      </w:r>
      <w:r w:rsidR="00033412">
        <w:tab/>
      </w:r>
      <w:r w:rsidR="00033412">
        <w:tab/>
      </w:r>
      <w:r w:rsidR="00033412">
        <w:tab/>
      </w:r>
      <w:r w:rsidR="00033412">
        <w:tab/>
      </w:r>
      <w:r w:rsidR="00033412">
        <w:tab/>
      </w:r>
      <w:r w:rsidR="00033412">
        <w:tab/>
      </w:r>
      <w:r w:rsidR="00FF0C4A" w:rsidRPr="00CD21A7">
        <w:t xml:space="preserve">Bij Flutter worden de instructies voor het tekenen van de button gemaakt in de engine. De engine vertaald deze instructies dan naar instructies die IOS en Android kunnen begrijpen. Hierdoor zal een app gemaakt in flutter er hetzelfde uit zien voor zowel IOS </w:t>
      </w:r>
      <w:r w:rsidR="009946BD">
        <w:t>als</w:t>
      </w:r>
      <w:r w:rsidR="00FF0C4A" w:rsidRPr="00CD21A7">
        <w:t xml:space="preserve"> Android. </w:t>
      </w:r>
      <w:sdt>
        <w:sdtPr>
          <w:id w:val="912354338"/>
          <w:citation/>
        </w:sdtPr>
        <w:sdtEndPr/>
        <w:sdtContent>
          <w:r w:rsidR="00AC3E47">
            <w:fldChar w:fldCharType="begin"/>
          </w:r>
          <w:r w:rsidR="00AC3E47" w:rsidRPr="009946BD">
            <w:instrText xml:space="preserve"> CITATION Flu \l 1033 </w:instrText>
          </w:r>
          <w:r w:rsidR="00AC3E47">
            <w:fldChar w:fldCharType="separate"/>
          </w:r>
          <w:r w:rsidR="00AC3E47" w:rsidRPr="009946BD">
            <w:rPr>
              <w:noProof/>
            </w:rPr>
            <w:t>(Flutter, n.d.)</w:t>
          </w:r>
          <w:r w:rsidR="00AC3E47">
            <w:fldChar w:fldCharType="end"/>
          </w:r>
        </w:sdtContent>
      </w:sdt>
    </w:p>
    <w:p w14:paraId="4414A682" w14:textId="77777777" w:rsidR="003021EE" w:rsidRPr="00CD21A7" w:rsidRDefault="003021EE" w:rsidP="003021EE">
      <w:pPr>
        <w:keepNext/>
        <w:rPr>
          <w:rFonts w:ascii="Roboto" w:hAnsi="Roboto"/>
        </w:rPr>
      </w:pPr>
      <w:r w:rsidRPr="00CD21A7">
        <w:rPr>
          <w:rFonts w:ascii="Roboto" w:hAnsi="Roboto"/>
          <w:noProof/>
        </w:rPr>
        <w:lastRenderedPageBreak/>
        <w:drawing>
          <wp:inline distT="0" distB="0" distL="0" distR="0" wp14:anchorId="1A2F5681" wp14:editId="2516613E">
            <wp:extent cx="5274310" cy="295338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53385"/>
                    </a:xfrm>
                    <a:prstGeom prst="rect">
                      <a:avLst/>
                    </a:prstGeom>
                  </pic:spPr>
                </pic:pic>
              </a:graphicData>
            </a:graphic>
          </wp:inline>
        </w:drawing>
      </w:r>
    </w:p>
    <w:p w14:paraId="570FE29B" w14:textId="7221DD20" w:rsidR="00B32D5B" w:rsidRDefault="003021EE" w:rsidP="00033412">
      <w:pPr>
        <w:pStyle w:val="Bijschrift"/>
        <w:rPr>
          <w:rFonts w:ascii="Roboto" w:hAnsi="Roboto"/>
        </w:rPr>
      </w:pPr>
      <w:bookmarkStart w:id="8" w:name="_Toc10199071"/>
      <w:r w:rsidRPr="00CD21A7">
        <w:rPr>
          <w:rFonts w:ascii="Roboto" w:hAnsi="Roboto"/>
        </w:rPr>
        <w:t xml:space="preserve">Figuur </w:t>
      </w:r>
      <w:r w:rsidR="0046692C" w:rsidRPr="00CD21A7">
        <w:rPr>
          <w:rFonts w:ascii="Roboto" w:hAnsi="Roboto"/>
          <w:noProof/>
        </w:rPr>
        <w:fldChar w:fldCharType="begin"/>
      </w:r>
      <w:r w:rsidR="0046692C" w:rsidRPr="00CD21A7">
        <w:rPr>
          <w:rFonts w:ascii="Roboto" w:hAnsi="Roboto"/>
          <w:noProof/>
        </w:rPr>
        <w:instrText xml:space="preserve"> SEQ Figuur \* ARABIC </w:instrText>
      </w:r>
      <w:r w:rsidR="0046692C" w:rsidRPr="00CD21A7">
        <w:rPr>
          <w:rFonts w:ascii="Roboto" w:hAnsi="Roboto"/>
          <w:noProof/>
        </w:rPr>
        <w:fldChar w:fldCharType="separate"/>
      </w:r>
      <w:r w:rsidR="009E49D3">
        <w:rPr>
          <w:rFonts w:ascii="Roboto" w:hAnsi="Roboto"/>
          <w:noProof/>
        </w:rPr>
        <w:t>1</w:t>
      </w:r>
      <w:r w:rsidR="0046692C" w:rsidRPr="00CD21A7">
        <w:rPr>
          <w:rFonts w:ascii="Roboto" w:hAnsi="Roboto"/>
          <w:noProof/>
        </w:rPr>
        <w:fldChar w:fldCharType="end"/>
      </w:r>
      <w:r w:rsidRPr="00CD21A7">
        <w:rPr>
          <w:rFonts w:ascii="Roboto" w:hAnsi="Roboto"/>
        </w:rPr>
        <w:t>: Lagen in flutter</w:t>
      </w:r>
      <w:bookmarkEnd w:id="8"/>
    </w:p>
    <w:p w14:paraId="4F47C2B5" w14:textId="77777777" w:rsidR="00BE16C3" w:rsidRPr="00BE16C3" w:rsidRDefault="00BE16C3" w:rsidP="00BE16C3"/>
    <w:p w14:paraId="1B273B4E" w14:textId="1A0FF1CC" w:rsidR="00453E64" w:rsidRPr="00CD21A7" w:rsidRDefault="003F7626" w:rsidP="00B32D5B">
      <w:pPr>
        <w:pStyle w:val="Kop2"/>
      </w:pPr>
      <w:bookmarkStart w:id="9" w:name="_Toc10204041"/>
      <w:r>
        <w:t>2</w:t>
      </w:r>
      <w:r w:rsidR="001D5C73">
        <w:t xml:space="preserve">.3 </w:t>
      </w:r>
      <w:r w:rsidR="00556B68" w:rsidRPr="00CD21A7">
        <w:t>Flutter framework voor een developer</w:t>
      </w:r>
      <w:bookmarkEnd w:id="9"/>
    </w:p>
    <w:p w14:paraId="6E9CBB67" w14:textId="5C800CE2" w:rsidR="001D5C73" w:rsidRPr="001D5C73" w:rsidRDefault="00556B68" w:rsidP="00556B68">
      <w:r w:rsidRPr="00033412">
        <w:t xml:space="preserve">Hoe dat het bij flutter op de achtergrond werkt is voor de meeste developers </w:t>
      </w:r>
      <w:r w:rsidR="00FD6BA5">
        <w:t xml:space="preserve">niet </w:t>
      </w:r>
      <w:r w:rsidR="00915C2D" w:rsidRPr="00033412">
        <w:t>relevant om een app te maken in flutter</w:t>
      </w:r>
      <w:r w:rsidR="00CE1D9D" w:rsidRPr="00033412">
        <w:t>. Wat wel belangrijk is</w:t>
      </w:r>
      <w:r w:rsidR="009946BD">
        <w:t xml:space="preserve">, is </w:t>
      </w:r>
      <w:r w:rsidR="00CE1D9D" w:rsidRPr="00033412">
        <w:t xml:space="preserve">hoe het framework is opgebouwd en hoe dat je de elementen en </w:t>
      </w:r>
      <w:r w:rsidR="00BC121A" w:rsidRPr="00033412">
        <w:t xml:space="preserve">functies </w:t>
      </w:r>
      <w:r w:rsidR="00CE1D9D" w:rsidRPr="00033412">
        <w:t xml:space="preserve">eruit </w:t>
      </w:r>
      <w:r w:rsidR="00BC121A" w:rsidRPr="00033412">
        <w:t>gebruikt om een app te maken.</w:t>
      </w:r>
    </w:p>
    <w:p w14:paraId="7DDD0D10" w14:textId="74C92547" w:rsidR="00861700" w:rsidRPr="001D5C73" w:rsidRDefault="003F7626" w:rsidP="001D5C73">
      <w:pPr>
        <w:pStyle w:val="Kop3"/>
      </w:pPr>
      <w:bookmarkStart w:id="10" w:name="_Toc10204042"/>
      <w:r>
        <w:t>2</w:t>
      </w:r>
      <w:r w:rsidR="001D5C73">
        <w:t xml:space="preserve">.3.1 </w:t>
      </w:r>
      <w:r w:rsidR="00861700" w:rsidRPr="001D5C73">
        <w:t>Dart</w:t>
      </w:r>
      <w:bookmarkEnd w:id="10"/>
    </w:p>
    <w:p w14:paraId="0981A1A5" w14:textId="4D79903C" w:rsidR="00861700" w:rsidRPr="001D5C73" w:rsidRDefault="003906E3" w:rsidP="00861700">
      <w:r w:rsidRPr="00033412">
        <w:t xml:space="preserve">Om apps in flutter te ontwikkelen maak je gebruik van de programmeertaal Dart. Dart is een </w:t>
      </w:r>
      <w:r w:rsidR="0003728F" w:rsidRPr="00033412">
        <w:t xml:space="preserve">Object </w:t>
      </w:r>
      <w:r w:rsidR="004C6132">
        <w:t>Georiënteerde</w:t>
      </w:r>
      <w:r w:rsidR="004C6132" w:rsidRPr="004C6132">
        <w:t xml:space="preserve"> </w:t>
      </w:r>
      <w:r w:rsidR="0003728F" w:rsidRPr="00033412">
        <w:t>taal</w:t>
      </w:r>
      <w:r w:rsidR="00BE6217" w:rsidRPr="00033412">
        <w:t xml:space="preserve"> die </w:t>
      </w:r>
      <w:r w:rsidR="008E463B" w:rsidRPr="00033412">
        <w:t xml:space="preserve">wordt onderhouden door </w:t>
      </w:r>
      <w:r w:rsidR="00BE6217" w:rsidRPr="00033412">
        <w:t>Google</w:t>
      </w:r>
      <w:r w:rsidR="008E463B" w:rsidRPr="00033412">
        <w:t xml:space="preserve">. Dart </w:t>
      </w:r>
      <w:r w:rsidR="00E4197F" w:rsidRPr="00033412">
        <w:t xml:space="preserve">heeft veel weg van populaire bestaande talen zoals Java, C# en </w:t>
      </w:r>
      <w:r w:rsidR="00361073" w:rsidRPr="00033412">
        <w:t xml:space="preserve">Typescript. </w:t>
      </w:r>
      <w:r w:rsidR="002A6689" w:rsidRPr="00033412">
        <w:t xml:space="preserve">De reden dat ze niet voor een van de bestaande talen hebben gekozen is omdat, </w:t>
      </w:r>
      <w:r w:rsidR="00D60DCD" w:rsidRPr="00033412">
        <w:t xml:space="preserve">de dart developers nu invloed hebben op de features van de taal. Een groot aantal features </w:t>
      </w:r>
      <w:r w:rsidR="00664547" w:rsidRPr="00033412">
        <w:t>die het flutter team zocht in een programmeertaal was niet compleet of niet goed genoeg in de bestaande talen.</w:t>
      </w:r>
      <w:r w:rsidR="00D66166" w:rsidRPr="00033412">
        <w:t xml:space="preserve"> Door dart te gebruiken wat net als flutter ook door google developers wordt onderhouden</w:t>
      </w:r>
      <w:r w:rsidR="0000706A" w:rsidRPr="00033412">
        <w:t xml:space="preserve"> is flutter niet afhankelijk van een taal die een functie niet snel genoeg of niet kan implementeren.</w:t>
      </w:r>
      <w:r w:rsidR="008E7F7C" w:rsidRPr="00033412">
        <w:t xml:space="preserve"> </w:t>
      </w:r>
      <w:sdt>
        <w:sdtPr>
          <w:id w:val="1367401435"/>
          <w:citation/>
        </w:sdtPr>
        <w:sdtEndPr/>
        <w:sdtContent>
          <w:r w:rsidR="0044203B">
            <w:fldChar w:fldCharType="begin"/>
          </w:r>
          <w:r w:rsidR="0044203B">
            <w:rPr>
              <w:lang w:val="en-US"/>
            </w:rPr>
            <w:instrText xml:space="preserve"> CITATION Flu1 \l 1033 </w:instrText>
          </w:r>
          <w:r w:rsidR="0044203B">
            <w:fldChar w:fldCharType="separate"/>
          </w:r>
          <w:r w:rsidR="0044203B" w:rsidRPr="0044203B">
            <w:rPr>
              <w:noProof/>
              <w:lang w:val="en-US"/>
            </w:rPr>
            <w:t>(Flutter, n.d.)</w:t>
          </w:r>
          <w:r w:rsidR="0044203B">
            <w:fldChar w:fldCharType="end"/>
          </w:r>
        </w:sdtContent>
      </w:sdt>
    </w:p>
    <w:p w14:paraId="11D469B7" w14:textId="3EADF540" w:rsidR="00B32D5B" w:rsidRPr="001D5C73" w:rsidRDefault="003F7626" w:rsidP="001D5C73">
      <w:pPr>
        <w:pStyle w:val="Kop3"/>
      </w:pPr>
      <w:bookmarkStart w:id="11" w:name="_Toc10204043"/>
      <w:r>
        <w:t>2</w:t>
      </w:r>
      <w:r w:rsidR="001D5C73" w:rsidRPr="001D5C73">
        <w:t xml:space="preserve">.3.2 </w:t>
      </w:r>
      <w:r w:rsidR="00B32D5B" w:rsidRPr="001D5C73">
        <w:t>Widgets</w:t>
      </w:r>
      <w:bookmarkEnd w:id="11"/>
    </w:p>
    <w:p w14:paraId="6B4AE0C5" w14:textId="34DCFD16" w:rsidR="00BE16C3" w:rsidRDefault="00B32D5B" w:rsidP="001D5C73">
      <w:r w:rsidRPr="00033412">
        <w:t>Het meest belangrijke</w:t>
      </w:r>
      <w:r w:rsidR="0007089A" w:rsidRPr="00033412">
        <w:t xml:space="preserve"> in het flutter framework zijn “Widgets”. Als je de </w:t>
      </w:r>
      <w:r w:rsidR="004C6132" w:rsidRPr="00033412">
        <w:t>officiële</w:t>
      </w:r>
      <w:r w:rsidR="0007089A" w:rsidRPr="00033412">
        <w:t xml:space="preserve"> documentatie doorneemt dan komt dit vaak </w:t>
      </w:r>
      <w:r w:rsidR="008A365F">
        <w:t>terug</w:t>
      </w:r>
      <w:r w:rsidR="0007089A" w:rsidRPr="00033412">
        <w:t>. Maar wat is een widget en wat betekend het in flutter?</w:t>
      </w:r>
      <w:r w:rsidR="0007089A" w:rsidRPr="00033412">
        <w:tab/>
      </w:r>
      <w:r w:rsidR="0007089A" w:rsidRPr="00033412">
        <w:tab/>
      </w:r>
      <w:r w:rsidR="0007089A" w:rsidRPr="00033412">
        <w:tab/>
      </w:r>
      <w:r w:rsidR="0007089A" w:rsidRPr="00033412">
        <w:tab/>
      </w:r>
      <w:r w:rsidR="0007089A" w:rsidRPr="00033412">
        <w:tab/>
      </w:r>
    </w:p>
    <w:p w14:paraId="6BC727DE" w14:textId="77777777" w:rsidR="00BE16C3" w:rsidRDefault="00BE16C3">
      <w:r>
        <w:br w:type="page"/>
      </w:r>
    </w:p>
    <w:p w14:paraId="7E2D8AFE" w14:textId="0449894E" w:rsidR="00C503FA" w:rsidRPr="00033412" w:rsidRDefault="00A719D2" w:rsidP="001D5C73">
      <w:r w:rsidRPr="00033412">
        <w:lastRenderedPageBreak/>
        <w:t>Een te</w:t>
      </w:r>
      <w:r w:rsidR="00356F92" w:rsidRPr="00033412">
        <w:t>ks</w:t>
      </w:r>
      <w:r w:rsidRPr="00033412">
        <w:t>t</w:t>
      </w:r>
      <w:r w:rsidR="00DC5810" w:rsidRPr="00033412">
        <w:t xml:space="preserve"> </w:t>
      </w:r>
      <w:r w:rsidRPr="00033412">
        <w:t xml:space="preserve">vak, </w:t>
      </w:r>
      <w:r w:rsidR="00356F92" w:rsidRPr="00033412">
        <w:t xml:space="preserve">menubalk of container zijn allemaal widgets. </w:t>
      </w:r>
      <w:r w:rsidR="00904DEB" w:rsidRPr="00033412">
        <w:t xml:space="preserve">Een widget is een </w:t>
      </w:r>
      <w:r w:rsidR="00AD627B" w:rsidRPr="00033412">
        <w:t>element</w:t>
      </w:r>
      <w:r w:rsidR="00904DEB" w:rsidRPr="00033412">
        <w:t xml:space="preserve"> in je app die </w:t>
      </w:r>
      <w:r w:rsidR="00631623" w:rsidRPr="00033412">
        <w:t>een beschrijving geeft van een element in het UI</w:t>
      </w:r>
      <w:r w:rsidR="00AD627B" w:rsidRPr="00033412">
        <w:t xml:space="preserve">. </w:t>
      </w:r>
      <w:r w:rsidR="004A4219" w:rsidRPr="00033412">
        <w:t xml:space="preserve">Dit </w:t>
      </w:r>
      <w:r w:rsidR="00631623" w:rsidRPr="00033412">
        <w:t>betekend</w:t>
      </w:r>
      <w:r w:rsidR="004A4219" w:rsidRPr="00033412">
        <w:t xml:space="preserve"> </w:t>
      </w:r>
      <w:r w:rsidR="00631623" w:rsidRPr="00033412">
        <w:t xml:space="preserve">echter </w:t>
      </w:r>
      <w:r w:rsidR="004A4219" w:rsidRPr="00033412">
        <w:t xml:space="preserve">niet </w:t>
      </w:r>
      <w:r w:rsidR="00631623" w:rsidRPr="00033412">
        <w:t xml:space="preserve">dat een widget </w:t>
      </w:r>
      <w:r w:rsidR="004C6132" w:rsidRPr="00033412">
        <w:t>per se</w:t>
      </w:r>
      <w:r w:rsidR="00631623" w:rsidRPr="00033412">
        <w:t xml:space="preserve"> zichtbaar moet zijn</w:t>
      </w:r>
      <w:r w:rsidR="004A4219" w:rsidRPr="00033412">
        <w:t xml:space="preserve">. </w:t>
      </w:r>
      <w:r w:rsidR="003C6879" w:rsidRPr="00033412">
        <w:t xml:space="preserve">In flutter is bijna alles wat je programmeert een Widget. </w:t>
      </w:r>
      <w:r w:rsidR="00BF73BE">
        <w:t xml:space="preserve">Kortom, </w:t>
      </w:r>
      <w:r w:rsidR="003C6879" w:rsidRPr="00033412">
        <w:t xml:space="preserve">Het enige wat een widget niet doet is </w:t>
      </w:r>
      <w:r w:rsidR="004927F7" w:rsidRPr="00033412">
        <w:t>berekenen.</w:t>
      </w:r>
      <w:r w:rsidR="00E91090" w:rsidRPr="00033412">
        <w:t xml:space="preserve"> </w:t>
      </w:r>
      <w:sdt>
        <w:sdtPr>
          <w:id w:val="-1884398589"/>
          <w:citation/>
        </w:sdtPr>
        <w:sdtEndPr/>
        <w:sdtContent>
          <w:r w:rsidR="003E52A2">
            <w:fldChar w:fldCharType="begin"/>
          </w:r>
          <w:r w:rsidR="003E52A2" w:rsidRPr="0060006A">
            <w:instrText xml:space="preserve"> CITATION Flu2 \l 1033 </w:instrText>
          </w:r>
          <w:r w:rsidR="003E52A2">
            <w:fldChar w:fldCharType="separate"/>
          </w:r>
          <w:r w:rsidR="003E52A2" w:rsidRPr="0060006A">
            <w:rPr>
              <w:noProof/>
            </w:rPr>
            <w:t>(Flutter, n.d.)</w:t>
          </w:r>
          <w:r w:rsidR="003E52A2">
            <w:fldChar w:fldCharType="end"/>
          </w:r>
        </w:sdtContent>
      </w:sdt>
    </w:p>
    <w:p w14:paraId="2282076C" w14:textId="7347A674" w:rsidR="00E60B0C" w:rsidRDefault="00E91090" w:rsidP="001D5C73">
      <w:r w:rsidRPr="00033412">
        <w:t xml:space="preserve">Widgets zijn aanwezig om het de </w:t>
      </w:r>
      <w:r w:rsidR="00E52618" w:rsidRPr="00033412">
        <w:t>ontwikkelaar</w:t>
      </w:r>
      <w:r w:rsidRPr="00033412">
        <w:t xml:space="preserve"> makkelijker te maken. Een widget is namelijk herbruikbaar.</w:t>
      </w:r>
      <w:r w:rsidR="00C503FA" w:rsidRPr="00033412">
        <w:t xml:space="preserve"> Neem het voorbeeld uit </w:t>
      </w:r>
      <w:r w:rsidR="00806568">
        <w:t>(</w:t>
      </w:r>
      <w:r w:rsidR="00873618" w:rsidRPr="00033412">
        <w:t>figuur 2</w:t>
      </w:r>
      <w:r w:rsidR="00806568">
        <w:t>)</w:t>
      </w:r>
      <w:r w:rsidR="00873618" w:rsidRPr="00033412">
        <w:t xml:space="preserve"> </w:t>
      </w:r>
      <w:r w:rsidR="004C6132" w:rsidRPr="00033412">
        <w:t>waarin</w:t>
      </w:r>
      <w:r w:rsidR="00873618" w:rsidRPr="00033412">
        <w:t xml:space="preserve"> te zien is hoe een aantal elementen uit het UI dezelfde eigenschappen hebben. In flutter </w:t>
      </w:r>
      <w:r w:rsidR="0060006A">
        <w:t>zijn</w:t>
      </w:r>
      <w:r w:rsidR="00873618" w:rsidRPr="00033412">
        <w:t xml:space="preserve"> dit perfecte kandidaten zijn voor een</w:t>
      </w:r>
      <w:r w:rsidR="00E60B0C" w:rsidRPr="00033412">
        <w:t xml:space="preserve"> losstaande widget</w:t>
      </w:r>
      <w:r w:rsidR="0060006A">
        <w:t>s</w:t>
      </w:r>
      <w:r w:rsidR="00E60B0C" w:rsidRPr="00033412">
        <w:t>.</w:t>
      </w:r>
    </w:p>
    <w:p w14:paraId="31D9CA48" w14:textId="3C1AEA03" w:rsidR="005950A1" w:rsidRDefault="003F7626" w:rsidP="005950A1">
      <w:pPr>
        <w:pStyle w:val="Kop3"/>
      </w:pPr>
      <w:bookmarkStart w:id="12" w:name="_Toc10204044"/>
      <w:r>
        <w:t>2</w:t>
      </w:r>
      <w:r w:rsidR="005950A1">
        <w:t xml:space="preserve">.3.3 </w:t>
      </w:r>
      <w:r w:rsidR="005950A1" w:rsidRPr="005950A1">
        <w:t>Compositie</w:t>
      </w:r>
      <w:bookmarkEnd w:id="12"/>
    </w:p>
    <w:p w14:paraId="59266A39" w14:textId="31EA9037" w:rsidR="00714FAB" w:rsidRPr="00714FAB" w:rsidRDefault="00714FAB" w:rsidP="00714FAB">
      <w:r>
        <w:t xml:space="preserve">In flutter werk je met </w:t>
      </w:r>
      <w:r w:rsidR="00795850">
        <w:t xml:space="preserve">zoveel mogelijk met </w:t>
      </w:r>
      <w:r>
        <w:t>composities. Dit betekend dat je</w:t>
      </w:r>
      <w:r w:rsidR="0068797F">
        <w:t xml:space="preserve"> uit meerdere widgets een compositie maakt, waaruit een nieuwe widget ontstaat. In figuur 2 is te zien hoe ee</w:t>
      </w:r>
      <w:r w:rsidR="004153E4">
        <w:t xml:space="preserve">n planeet regel bestaat uit een foto widget, meerdere tekst widgets en </w:t>
      </w:r>
      <w:r w:rsidR="00C274D1">
        <w:t>button widget. Door deze widgets samen te voegen krijg je een plan</w:t>
      </w:r>
      <w:r w:rsidR="007A6A99">
        <w:t>e</w:t>
      </w:r>
      <w:r w:rsidR="00C274D1">
        <w:t xml:space="preserve">et </w:t>
      </w:r>
      <w:r w:rsidR="00795850">
        <w:t>artikel</w:t>
      </w:r>
      <w:r w:rsidR="00C274D1">
        <w:t xml:space="preserve"> widget. </w:t>
      </w:r>
      <w:r w:rsidR="00795850">
        <w:t xml:space="preserve">Deze widget kan je vervolgens </w:t>
      </w:r>
      <w:r w:rsidR="007A6A99">
        <w:t>gebruiken om nieuwe planeet artikelen te genereren met</w:t>
      </w:r>
      <w:r w:rsidR="00944DD0">
        <w:t xml:space="preserve"> nieuwe planeet data.</w:t>
      </w:r>
      <w:r w:rsidR="003E52A2">
        <w:t xml:space="preserve"> </w:t>
      </w:r>
      <w:sdt>
        <w:sdtPr>
          <w:id w:val="711232993"/>
          <w:citation/>
        </w:sdtPr>
        <w:sdtEndPr/>
        <w:sdtContent>
          <w:r w:rsidR="003E52A2">
            <w:fldChar w:fldCharType="begin"/>
          </w:r>
          <w:r w:rsidR="003E52A2">
            <w:rPr>
              <w:lang w:val="en-US"/>
            </w:rPr>
            <w:instrText xml:space="preserve"> CITATION Flu \l 1033 </w:instrText>
          </w:r>
          <w:r w:rsidR="003E52A2">
            <w:fldChar w:fldCharType="separate"/>
          </w:r>
          <w:r w:rsidR="003E52A2" w:rsidRPr="003E52A2">
            <w:rPr>
              <w:noProof/>
              <w:lang w:val="en-US"/>
            </w:rPr>
            <w:t>(Flutter, n.d.)</w:t>
          </w:r>
          <w:r w:rsidR="003E52A2">
            <w:fldChar w:fldCharType="end"/>
          </w:r>
        </w:sdtContent>
      </w:sdt>
    </w:p>
    <w:p w14:paraId="5F7F4DD5" w14:textId="77777777" w:rsidR="005950A1" w:rsidRDefault="005950A1" w:rsidP="001D5C73"/>
    <w:p w14:paraId="3A9C85C4" w14:textId="77777777" w:rsidR="00B16C11" w:rsidRPr="00CD21A7" w:rsidRDefault="004D6DDD" w:rsidP="00B16C11">
      <w:pPr>
        <w:keepNext/>
        <w:rPr>
          <w:rFonts w:ascii="Roboto" w:hAnsi="Roboto"/>
        </w:rPr>
      </w:pPr>
      <w:r w:rsidRPr="00CD21A7">
        <w:rPr>
          <w:rFonts w:ascii="Roboto" w:hAnsi="Roboto"/>
          <w:noProof/>
        </w:rPr>
        <w:drawing>
          <wp:inline distT="0" distB="0" distL="0" distR="0" wp14:anchorId="0FAD8560" wp14:editId="068F76A3">
            <wp:extent cx="2266950" cy="3703668"/>
            <wp:effectExtent l="0" t="0" r="0" b="0"/>
            <wp:docPr id="1" name="Afbeelding 1" descr="C:\Users\Ricky\Downloads\Screen-Shot-2017-12-29-at-3.08.4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ky\Downloads\Screen-Shot-2017-12-29-at-3.08.49-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044" cy="3749567"/>
                    </a:xfrm>
                    <a:prstGeom prst="rect">
                      <a:avLst/>
                    </a:prstGeom>
                    <a:noFill/>
                    <a:ln>
                      <a:noFill/>
                    </a:ln>
                  </pic:spPr>
                </pic:pic>
              </a:graphicData>
            </a:graphic>
          </wp:inline>
        </w:drawing>
      </w:r>
    </w:p>
    <w:p w14:paraId="69F0E43F" w14:textId="6F8B2EFC" w:rsidR="000631AD" w:rsidRPr="00CD21A7" w:rsidRDefault="00B16C11" w:rsidP="00BE16C3">
      <w:pPr>
        <w:pStyle w:val="Bijschrift"/>
        <w:rPr>
          <w:rFonts w:ascii="Roboto" w:hAnsi="Roboto"/>
        </w:rPr>
      </w:pPr>
      <w:bookmarkStart w:id="13" w:name="_Toc10199072"/>
      <w:r w:rsidRPr="00CD21A7">
        <w:rPr>
          <w:rFonts w:ascii="Roboto" w:hAnsi="Roboto"/>
        </w:rPr>
        <w:t xml:space="preserve">Figuur </w:t>
      </w:r>
      <w:r w:rsidR="000505E5" w:rsidRPr="00CD21A7">
        <w:rPr>
          <w:rFonts w:ascii="Roboto" w:hAnsi="Roboto"/>
          <w:noProof/>
        </w:rPr>
        <w:fldChar w:fldCharType="begin"/>
      </w:r>
      <w:r w:rsidR="000505E5" w:rsidRPr="00CD21A7">
        <w:rPr>
          <w:rFonts w:ascii="Roboto" w:hAnsi="Roboto"/>
          <w:noProof/>
        </w:rPr>
        <w:instrText xml:space="preserve"> SEQ Figuur \* ARABIC </w:instrText>
      </w:r>
      <w:r w:rsidR="000505E5" w:rsidRPr="00CD21A7">
        <w:rPr>
          <w:rFonts w:ascii="Roboto" w:hAnsi="Roboto"/>
          <w:noProof/>
        </w:rPr>
        <w:fldChar w:fldCharType="separate"/>
      </w:r>
      <w:r w:rsidR="009E49D3">
        <w:rPr>
          <w:rFonts w:ascii="Roboto" w:hAnsi="Roboto"/>
          <w:noProof/>
        </w:rPr>
        <w:t>2</w:t>
      </w:r>
      <w:r w:rsidR="000505E5" w:rsidRPr="00CD21A7">
        <w:rPr>
          <w:rFonts w:ascii="Roboto" w:hAnsi="Roboto"/>
          <w:noProof/>
        </w:rPr>
        <w:fldChar w:fldCharType="end"/>
      </w:r>
      <w:r w:rsidRPr="00CD21A7">
        <w:rPr>
          <w:rFonts w:ascii="Roboto" w:hAnsi="Roboto"/>
        </w:rPr>
        <w:t>: Voorbeeld app, opgebouwd uit widgets</w:t>
      </w:r>
      <w:bookmarkEnd w:id="13"/>
    </w:p>
    <w:p w14:paraId="3F62E13A" w14:textId="371D4666" w:rsidR="00B32D5B" w:rsidRPr="00B16B16" w:rsidRDefault="003F7626" w:rsidP="00B16B16">
      <w:pPr>
        <w:pStyle w:val="Kop3"/>
      </w:pPr>
      <w:bookmarkStart w:id="14" w:name="_Toc10204045"/>
      <w:r>
        <w:lastRenderedPageBreak/>
        <w:t>2</w:t>
      </w:r>
      <w:r w:rsidR="002D2DAE">
        <w:t xml:space="preserve">.3.4 </w:t>
      </w:r>
      <w:r w:rsidR="00B32D5B" w:rsidRPr="00B16B16">
        <w:t>State</w:t>
      </w:r>
      <w:bookmarkEnd w:id="14"/>
    </w:p>
    <w:p w14:paraId="5C655278" w14:textId="4AA3A4C6" w:rsidR="004D6DDD" w:rsidRDefault="004D6DDD" w:rsidP="00B40900">
      <w:pPr>
        <w:rPr>
          <w:noProof/>
        </w:rPr>
      </w:pPr>
      <w:r w:rsidRPr="00CD21A7">
        <w:t xml:space="preserve">State </w:t>
      </w:r>
      <w:r w:rsidR="00D835B5" w:rsidRPr="00CD21A7">
        <w:t xml:space="preserve">of status is vaak een lastig onderdeel van development. </w:t>
      </w:r>
      <w:r w:rsidR="00D310A3" w:rsidRPr="00CD21A7">
        <w:t xml:space="preserve">In Flutter schrijf je apps </w:t>
      </w:r>
      <w:r w:rsidR="00CE6BB4" w:rsidRPr="00CD21A7">
        <w:t xml:space="preserve">doormiddel van </w:t>
      </w:r>
      <w:r w:rsidR="005B7DF9">
        <w:t>“D</w:t>
      </w:r>
      <w:r w:rsidR="00CE6BB4" w:rsidRPr="00CD21A7">
        <w:t xml:space="preserve">eclarative </w:t>
      </w:r>
      <w:r w:rsidR="005B7DF9">
        <w:t>P</w:t>
      </w:r>
      <w:r w:rsidR="00CE6BB4" w:rsidRPr="00CD21A7">
        <w:t>rogramming</w:t>
      </w:r>
      <w:r w:rsidR="005B7DF9">
        <w:t>”</w:t>
      </w:r>
      <w:r w:rsidR="00CE6BB4" w:rsidRPr="00CD21A7">
        <w:t>.</w:t>
      </w:r>
      <w:r w:rsidR="00365CF8" w:rsidRPr="00CD21A7">
        <w:t xml:space="preserve"> Declarative programming is een principe die je toepast tijdens het werken met </w:t>
      </w:r>
      <w:r w:rsidR="0016175F" w:rsidRPr="00CD21A7">
        <w:t xml:space="preserve">state. Wat declarative programming </w:t>
      </w:r>
      <w:r w:rsidR="0002738B" w:rsidRPr="00CD21A7">
        <w:t xml:space="preserve">in een notendop </w:t>
      </w:r>
      <w:r w:rsidR="0016175F" w:rsidRPr="00CD21A7">
        <w:t>zegt is dat</w:t>
      </w:r>
      <w:r w:rsidR="00703E7C">
        <w:t>:</w:t>
      </w:r>
      <w:r w:rsidR="0016175F" w:rsidRPr="00CD21A7">
        <w:t xml:space="preserve"> </w:t>
      </w:r>
      <w:r w:rsidR="003E468D" w:rsidRPr="00CD21A7">
        <w:t xml:space="preserve">de state verantwoordelijk is voor de UI. </w:t>
      </w:r>
      <w:r w:rsidR="002E4DBE" w:rsidRPr="00CD21A7">
        <w:t xml:space="preserve">Een simpele widget in flutter die bijvoorbeeld een getal bijhoudt </w:t>
      </w:r>
      <w:r w:rsidR="00597554" w:rsidRPr="00CD21A7">
        <w:t xml:space="preserve">en deze doorgeeft aan een </w:t>
      </w:r>
      <w:r w:rsidR="00993138" w:rsidRPr="00CD21A7">
        <w:t>widget die tekst weergeeft.</w:t>
      </w:r>
      <w:r w:rsidR="00597554" w:rsidRPr="00CD21A7">
        <w:t xml:space="preserve"> </w:t>
      </w:r>
      <w:r w:rsidR="00A13AD8" w:rsidRPr="00CD21A7">
        <w:t xml:space="preserve">Verkrijgt zijn data </w:t>
      </w:r>
      <w:r w:rsidR="00597554" w:rsidRPr="00CD21A7">
        <w:t>dus niet direct</w:t>
      </w:r>
      <w:r w:rsidR="00A13AD8" w:rsidRPr="00CD21A7">
        <w:t xml:space="preserve"> van </w:t>
      </w:r>
      <w:r w:rsidR="00F22DDB" w:rsidRPr="00CD21A7">
        <w:t>het getal widget</w:t>
      </w:r>
      <w:r w:rsidR="00597554" w:rsidRPr="00CD21A7">
        <w:t xml:space="preserve">. </w:t>
      </w:r>
      <w:r w:rsidR="00A00552" w:rsidRPr="00CD21A7">
        <w:t xml:space="preserve">De widget laat het model weten dat het nummer is veranderd. Waarop de state alle widgets die dit nummer nodig hebben </w:t>
      </w:r>
      <w:r w:rsidR="00B52315" w:rsidRPr="00CD21A7">
        <w:t>notificeert om zichzelf te update</w:t>
      </w:r>
      <w:r w:rsidR="004E1AFB">
        <w:t>n</w:t>
      </w:r>
      <w:r w:rsidR="00B52315" w:rsidRPr="00CD21A7">
        <w:t>.</w:t>
      </w:r>
      <w:r w:rsidR="00CD1043" w:rsidRPr="00CD21A7">
        <w:rPr>
          <w:noProof/>
        </w:rPr>
        <w:t xml:space="preserve"> </w:t>
      </w:r>
      <w:r w:rsidR="00F046AF" w:rsidRPr="00CD21A7">
        <w:rPr>
          <w:noProof/>
        </w:rPr>
        <w:t>Zoals te zien in het voorbeeld diagram</w:t>
      </w:r>
      <w:r w:rsidR="00B16C11" w:rsidRPr="00CD21A7">
        <w:rPr>
          <w:noProof/>
        </w:rPr>
        <w:t xml:space="preserve"> (figuur 3).</w:t>
      </w:r>
    </w:p>
    <w:p w14:paraId="3F074920" w14:textId="77777777" w:rsidR="00122C13" w:rsidRPr="00DA4575" w:rsidRDefault="00122C13" w:rsidP="00122C13">
      <w:pPr>
        <w:rPr>
          <w:rFonts w:ascii="Roboto" w:hAnsi="Roboto"/>
        </w:rPr>
      </w:pPr>
      <w:r w:rsidRPr="00CD21A7">
        <w:t>In flutter zijn 3 soorten widgets</w:t>
      </w:r>
      <w:r>
        <w:t>,</w:t>
      </w:r>
      <w:r w:rsidRPr="00CD21A7">
        <w:t xml:space="preserve"> namelijk:</w:t>
      </w:r>
    </w:p>
    <w:p w14:paraId="158D254C" w14:textId="77777777" w:rsidR="00122C13" w:rsidRPr="0012347D" w:rsidRDefault="00122C13" w:rsidP="00122C13">
      <w:pPr>
        <w:pStyle w:val="Lijstalinea"/>
        <w:numPr>
          <w:ilvl w:val="0"/>
          <w:numId w:val="23"/>
        </w:numPr>
        <w:rPr>
          <w:b/>
        </w:rPr>
      </w:pPr>
      <w:r w:rsidRPr="0012347D">
        <w:rPr>
          <w:b/>
        </w:rPr>
        <w:t xml:space="preserve">StatelessWidgets: </w:t>
      </w:r>
      <w:r w:rsidRPr="00CD21A7">
        <w:t>Deze widgets hebben geen data die gevolgd moeten worden. De widget is hierom statisch en wordt niet geupdate door veranderingen in de state.</w:t>
      </w:r>
    </w:p>
    <w:p w14:paraId="6DAFCE63" w14:textId="52CAF547" w:rsidR="00122C13" w:rsidRPr="00AA037D" w:rsidRDefault="00122C13" w:rsidP="00AA037D">
      <w:pPr>
        <w:pStyle w:val="Lijstalinea"/>
        <w:numPr>
          <w:ilvl w:val="0"/>
          <w:numId w:val="23"/>
        </w:numPr>
        <w:rPr>
          <w:b/>
        </w:rPr>
      </w:pPr>
      <w:r w:rsidRPr="0012347D">
        <w:rPr>
          <w:b/>
        </w:rPr>
        <w:t>StatefulWidgets:</w:t>
      </w:r>
      <w:r w:rsidRPr="00CD21A7">
        <w:t xml:space="preserve"> Hebben wel data die veranderd. </w:t>
      </w:r>
      <w:r w:rsidR="00845F29">
        <w:t xml:space="preserve">Deze widgets kunnen zichzelf forceren om opnieuw te laden om de veranderingen </w:t>
      </w:r>
      <w:r w:rsidR="00193A84">
        <w:t>in de data correct weer te geven.</w:t>
      </w:r>
    </w:p>
    <w:p w14:paraId="714B2815" w14:textId="5F82875F" w:rsidR="00122C13" w:rsidRPr="00CD21A7" w:rsidRDefault="00122C13" w:rsidP="00B40900">
      <w:pPr>
        <w:pStyle w:val="Lijstalinea"/>
        <w:numPr>
          <w:ilvl w:val="0"/>
          <w:numId w:val="23"/>
        </w:numPr>
      </w:pPr>
      <w:r w:rsidRPr="0012347D">
        <w:rPr>
          <w:b/>
        </w:rPr>
        <w:t>InheritedWidgets</w:t>
      </w:r>
      <w:r w:rsidRPr="00CD21A7">
        <w:t>: Zoals in het 2</w:t>
      </w:r>
      <w:r w:rsidRPr="0012347D">
        <w:rPr>
          <w:vertAlign w:val="superscript"/>
        </w:rPr>
        <w:t>e</w:t>
      </w:r>
      <w:r w:rsidRPr="00CD21A7">
        <w:t xml:space="preserve"> paragraaf van state vermeld is, kan het zijn dat een widget van 10 diep soms bij de state moet die 10 hoog zit. Met </w:t>
      </w:r>
      <w:r w:rsidR="00E2124E">
        <w:t>geneste</w:t>
      </w:r>
      <w:r w:rsidRPr="00CD21A7">
        <w:t xml:space="preserve"> widgets alleen zal deze data door de Widget</w:t>
      </w:r>
      <w:r w:rsidR="00CD1F76">
        <w:t xml:space="preserve"> </w:t>
      </w:r>
      <w:r w:rsidRPr="00CD21A7">
        <w:t xml:space="preserve">Tree takken naar boven getransporteerd moet worden. Waarvoor elke keer kostbare functies uitgevoerd moeten worden. Om dit tegen te gaan komt flutter standaard met een </w:t>
      </w:r>
      <w:r w:rsidR="00E2124E">
        <w:t>I</w:t>
      </w:r>
      <w:r w:rsidRPr="00CD21A7">
        <w:t>nheritedWidget. Deze widget kan in 1 keer bij een referentie naar de state zonder dat hij door de takken van de Widget</w:t>
      </w:r>
      <w:r w:rsidR="00CD1F76">
        <w:t xml:space="preserve"> </w:t>
      </w:r>
      <w:r w:rsidRPr="00CD21A7">
        <w:t>Tree naar boven hoeft te klimmen.</w:t>
      </w:r>
    </w:p>
    <w:p w14:paraId="00568B92" w14:textId="0A7F3274" w:rsidR="00B16C11" w:rsidRPr="00CD21A7" w:rsidRDefault="00C041A0" w:rsidP="00B40900">
      <w:r w:rsidRPr="00CD21A7">
        <w:t>In het diagram uit figuur 3</w:t>
      </w:r>
      <w:r w:rsidR="00F14F31" w:rsidRPr="00CD21A7">
        <w:t xml:space="preserve"> </w:t>
      </w:r>
      <w:r w:rsidRPr="00CD21A7">
        <w:t>wordt</w:t>
      </w:r>
      <w:r w:rsidR="00F14F31" w:rsidRPr="00CD21A7">
        <w:t xml:space="preserve"> een simpele “Widget</w:t>
      </w:r>
      <w:r w:rsidR="00CD1F76">
        <w:t xml:space="preserve"> </w:t>
      </w:r>
      <w:r w:rsidR="00F14F31" w:rsidRPr="00CD21A7">
        <w:t xml:space="preserve">Tree” </w:t>
      </w:r>
      <w:r w:rsidRPr="00CD21A7">
        <w:t>uitgebeeld</w:t>
      </w:r>
      <w:r w:rsidR="00F14F31" w:rsidRPr="00CD21A7">
        <w:t>. Een Widget</w:t>
      </w:r>
      <w:r w:rsidR="00CD1F76">
        <w:t xml:space="preserve"> </w:t>
      </w:r>
      <w:r w:rsidR="00F14F31" w:rsidRPr="00CD21A7">
        <w:t xml:space="preserve">Tree is een soort </w:t>
      </w:r>
      <w:r w:rsidR="00B32D32" w:rsidRPr="00CD21A7">
        <w:t xml:space="preserve">familieboom voor een flutter app. Hierin hangen de widgets die in elkaar genest zijn onder elkaar. </w:t>
      </w:r>
      <w:r w:rsidR="001C469D" w:rsidRPr="00CD21A7">
        <w:t>Het managen van de state</w:t>
      </w:r>
      <w:r w:rsidR="00A2200C" w:rsidRPr="00CD21A7">
        <w:t xml:space="preserve"> is makkelijker met een Widget</w:t>
      </w:r>
      <w:r w:rsidR="00CD1F76">
        <w:t xml:space="preserve"> </w:t>
      </w:r>
      <w:r w:rsidR="00A2200C" w:rsidRPr="00CD21A7">
        <w:t xml:space="preserve">Tree van je app </w:t>
      </w:r>
      <w:r w:rsidR="00FA03C3">
        <w:t>op papier</w:t>
      </w:r>
      <w:r w:rsidR="00A2200C" w:rsidRPr="00CD21A7">
        <w:t xml:space="preserve">. In grotere apps zullen deze trees namelijk erg gecompliceerd worden. </w:t>
      </w:r>
      <w:r w:rsidR="009241DC" w:rsidRPr="00CD21A7">
        <w:t>Zo kan het voorkomen dat</w:t>
      </w:r>
      <w:r w:rsidR="007748BB" w:rsidRPr="00CD21A7">
        <w:t xml:space="preserve"> de state van 10 widgets diep helemaal terug naar boven moet reizen om vervolgens in een andere tak</w:t>
      </w:r>
      <w:r w:rsidR="00B82AE2" w:rsidRPr="00CD21A7">
        <w:t xml:space="preserve"> 5 diep </w:t>
      </w:r>
      <w:r w:rsidR="006540AB" w:rsidRPr="00CD21A7">
        <w:t xml:space="preserve">moet gaan om zijn doel te bereiken. </w:t>
      </w:r>
      <w:r w:rsidR="005A6DE3" w:rsidRPr="00CD21A7">
        <w:t xml:space="preserve">Dit moet voorkomen worden, want het zorgt voor </w:t>
      </w:r>
      <w:r w:rsidR="005C43C0" w:rsidRPr="00CD21A7">
        <w:t xml:space="preserve">vertraging in je app. </w:t>
      </w:r>
      <w:r w:rsidR="00C47061" w:rsidRPr="00CD21A7">
        <w:t>Om</w:t>
      </w:r>
      <w:r w:rsidR="006540AB" w:rsidRPr="00CD21A7">
        <w:t xml:space="preserve"> dit probleem </w:t>
      </w:r>
      <w:r w:rsidR="009F57EF" w:rsidRPr="00CD21A7">
        <w:t xml:space="preserve">te verhelpen </w:t>
      </w:r>
      <w:r w:rsidR="006540AB" w:rsidRPr="00CD21A7">
        <w:t xml:space="preserve">zijn </w:t>
      </w:r>
      <w:r w:rsidR="009F57EF" w:rsidRPr="00CD21A7">
        <w:t xml:space="preserve">er </w:t>
      </w:r>
      <w:r w:rsidR="006540AB" w:rsidRPr="00CD21A7">
        <w:t xml:space="preserve">een aantal handige </w:t>
      </w:r>
      <w:r w:rsidR="002B491F" w:rsidRPr="00CD21A7">
        <w:t>packages</w:t>
      </w:r>
      <w:r w:rsidR="006540AB" w:rsidRPr="00CD21A7">
        <w:t xml:space="preserve"> </w:t>
      </w:r>
      <w:r w:rsidR="00FA03C3">
        <w:t>beschikbaar om het gemakkelijker te maken om te werken met state</w:t>
      </w:r>
      <w:r w:rsidR="006540AB" w:rsidRPr="00CD21A7">
        <w:t>.</w:t>
      </w:r>
      <w:sdt>
        <w:sdtPr>
          <w:id w:val="1028457596"/>
          <w:citation/>
        </w:sdtPr>
        <w:sdtEndPr/>
        <w:sdtContent>
          <w:r w:rsidR="00A4093A">
            <w:fldChar w:fldCharType="begin"/>
          </w:r>
          <w:r w:rsidR="00A4093A" w:rsidRPr="00A4093A">
            <w:instrText xml:space="preserve"> CITATION Flu3 \l 1033 </w:instrText>
          </w:r>
          <w:r w:rsidR="00A4093A">
            <w:fldChar w:fldCharType="separate"/>
          </w:r>
          <w:r w:rsidR="00A4093A" w:rsidRPr="00A4093A">
            <w:rPr>
              <w:noProof/>
            </w:rPr>
            <w:t xml:space="preserve"> </w:t>
          </w:r>
          <w:r w:rsidR="00A4093A" w:rsidRPr="00FA03C3">
            <w:rPr>
              <w:noProof/>
            </w:rPr>
            <w:t>(Flutter, n.d.)</w:t>
          </w:r>
          <w:r w:rsidR="00A4093A">
            <w:fldChar w:fldCharType="end"/>
          </w:r>
        </w:sdtContent>
      </w:sdt>
    </w:p>
    <w:p w14:paraId="5FBA60E2" w14:textId="77777777" w:rsidR="00EE66FD" w:rsidRDefault="00EE66FD" w:rsidP="00EE66FD">
      <w:pPr>
        <w:keepNext/>
      </w:pPr>
      <w:r>
        <w:rPr>
          <w:rFonts w:ascii="Roboto" w:hAnsi="Roboto"/>
          <w:noProof/>
        </w:rPr>
        <w:lastRenderedPageBreak/>
        <w:drawing>
          <wp:inline distT="0" distB="0" distL="0" distR="0" wp14:anchorId="3B05D4CB" wp14:editId="00370DC7">
            <wp:extent cx="3285461" cy="3241034"/>
            <wp:effectExtent l="0" t="0" r="0" b="0"/>
            <wp:docPr id="4" name="Afbeelding 4" descr="C:\Users\Ricky\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y\Downloads\Blank Diagram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127" cy="3256488"/>
                    </a:xfrm>
                    <a:prstGeom prst="rect">
                      <a:avLst/>
                    </a:prstGeom>
                    <a:noFill/>
                    <a:ln>
                      <a:noFill/>
                    </a:ln>
                  </pic:spPr>
                </pic:pic>
              </a:graphicData>
            </a:graphic>
          </wp:inline>
        </w:drawing>
      </w:r>
    </w:p>
    <w:p w14:paraId="6D883EC1" w14:textId="2680D451" w:rsidR="008A3E74" w:rsidRPr="003641DC" w:rsidRDefault="00EE66FD" w:rsidP="003641DC">
      <w:pPr>
        <w:pStyle w:val="Bijschrift"/>
        <w:rPr>
          <w:rFonts w:ascii="Roboto" w:hAnsi="Roboto"/>
        </w:rPr>
      </w:pPr>
      <w:bookmarkStart w:id="15" w:name="_Toc10199073"/>
      <w:r>
        <w:t xml:space="preserve">Figuur </w:t>
      </w:r>
      <w:r w:rsidR="00DA56AD">
        <w:rPr>
          <w:noProof/>
        </w:rPr>
        <w:fldChar w:fldCharType="begin"/>
      </w:r>
      <w:r w:rsidR="00DA56AD">
        <w:rPr>
          <w:noProof/>
        </w:rPr>
        <w:instrText xml:space="preserve"> SEQ Figuur \* ARABIC </w:instrText>
      </w:r>
      <w:r w:rsidR="00DA56AD">
        <w:rPr>
          <w:noProof/>
        </w:rPr>
        <w:fldChar w:fldCharType="separate"/>
      </w:r>
      <w:r w:rsidR="009E49D3">
        <w:rPr>
          <w:noProof/>
        </w:rPr>
        <w:t>3</w:t>
      </w:r>
      <w:r w:rsidR="00DA56AD">
        <w:rPr>
          <w:noProof/>
        </w:rPr>
        <w:fldChar w:fldCharType="end"/>
      </w:r>
      <w:r>
        <w:t>: Simpele widget tree in een flutter optel app.</w:t>
      </w:r>
      <w:bookmarkEnd w:id="15"/>
    </w:p>
    <w:p w14:paraId="7667B139" w14:textId="77777777" w:rsidR="003641DC" w:rsidRDefault="003641DC">
      <w:pPr>
        <w:rPr>
          <w:rFonts w:ascii="Roboto Mono Medium" w:eastAsiaTheme="majorEastAsia" w:hAnsi="Roboto Mono Medium" w:cstheme="majorBidi"/>
          <w:caps/>
          <w:color w:val="30BAF6"/>
          <w:sz w:val="36"/>
        </w:rPr>
      </w:pPr>
      <w:r>
        <w:br w:type="page"/>
      </w:r>
    </w:p>
    <w:p w14:paraId="5D001014" w14:textId="0BF4277C" w:rsidR="004A4284" w:rsidRPr="00CE55CB" w:rsidRDefault="003F7626" w:rsidP="00CE55CB">
      <w:pPr>
        <w:pStyle w:val="Kop1"/>
        <w:rPr>
          <w:rFonts w:ascii="Roboto" w:hAnsi="Roboto"/>
          <w:color w:val="05599D"/>
          <w:sz w:val="28"/>
        </w:rPr>
      </w:pPr>
      <w:bookmarkStart w:id="16" w:name="_Toc10204046"/>
      <w:r>
        <w:lastRenderedPageBreak/>
        <w:t>3</w:t>
      </w:r>
      <w:r w:rsidR="001F3451">
        <w:t xml:space="preserve"> </w:t>
      </w:r>
      <w:r w:rsidR="00E13BD3" w:rsidRPr="00CD21A7">
        <w:t xml:space="preserve">Wat kan een onervaren flutter developer </w:t>
      </w:r>
      <w:r w:rsidR="00CE55CB">
        <w:t>bereiken</w:t>
      </w:r>
      <w:r w:rsidR="00E13BD3" w:rsidRPr="00CD21A7">
        <w:t xml:space="preserve"> in </w:t>
      </w:r>
      <w:r w:rsidR="009C59D6">
        <w:t>4</w:t>
      </w:r>
      <w:r w:rsidR="00E13BD3" w:rsidRPr="00CD21A7">
        <w:t xml:space="preserve"> uur?</w:t>
      </w:r>
      <w:bookmarkEnd w:id="16"/>
    </w:p>
    <w:p w14:paraId="04242454" w14:textId="151CB32B" w:rsidR="003641DC" w:rsidRDefault="00036067" w:rsidP="003641DC">
      <w:r>
        <w:t xml:space="preserve">In dit hoofdstuk ga ik persoonlijk aan de slag met flutter om te ervaren hoe het is om er mee te werken. </w:t>
      </w:r>
      <w:r w:rsidR="00942335">
        <w:t xml:space="preserve">Mijn opvattingen </w:t>
      </w:r>
      <w:r w:rsidR="002A2E87">
        <w:t>in dit hoofdstuk</w:t>
      </w:r>
      <w:r w:rsidR="00942335">
        <w:t xml:space="preserve"> zijn d</w:t>
      </w:r>
      <w:r w:rsidR="00AC08B0">
        <w:t>us geen feite</w:t>
      </w:r>
      <w:r w:rsidR="002C613F">
        <w:t>n</w:t>
      </w:r>
      <w:r w:rsidR="002A2E87">
        <w:t>, maar meningen.</w:t>
      </w:r>
      <w:r w:rsidR="002C613F">
        <w:t xml:space="preserve"> </w:t>
      </w:r>
      <w:r w:rsidR="005E2C2B">
        <w:t xml:space="preserve">Het doel is </w:t>
      </w:r>
      <w:r w:rsidR="007F5393">
        <w:t xml:space="preserve">om </w:t>
      </w:r>
      <w:r w:rsidR="007A3972">
        <w:t xml:space="preserve">de denkwijze van een onervaren flutter developer </w:t>
      </w:r>
      <w:r w:rsidR="007F5393">
        <w:t>weer te geven</w:t>
      </w:r>
      <w:r w:rsidR="00777312">
        <w:t>. In de hoop dat deze ervaring aansluit bij de resultaten van het eerdere onderzoek.</w:t>
      </w:r>
    </w:p>
    <w:p w14:paraId="0E4AB6DC" w14:textId="212ADB19" w:rsidR="00D925F8" w:rsidRDefault="00D925F8" w:rsidP="003641DC">
      <w:pPr>
        <w:pStyle w:val="Kop2"/>
      </w:pPr>
      <w:bookmarkStart w:id="17" w:name="_Toc10204047"/>
      <w:r>
        <w:t>3.1 Idee en Design</w:t>
      </w:r>
      <w:bookmarkEnd w:id="17"/>
    </w:p>
    <w:p w14:paraId="1E01A003" w14:textId="20252B1E" w:rsidR="00D925F8" w:rsidRDefault="00D925F8" w:rsidP="00D925F8">
      <w:r>
        <w:t xml:space="preserve">Om het flutter framework goed te kunnen beoordelen ga ik een app maken die ik al eens eerder heb gemaakt als onderdeel van het curriculum Java mobile development. </w:t>
      </w:r>
      <w:r w:rsidRPr="00DA0B80">
        <w:t>De app is een o</w:t>
      </w:r>
      <w:r>
        <w:t>verzicht van films die momenteel in de bioscoop</w:t>
      </w:r>
      <w:r w:rsidR="00645670">
        <w:t xml:space="preserve"> draaien. De app zal ongeveer </w:t>
      </w:r>
      <w:r w:rsidR="00CD1F76">
        <w:t>dezelfde</w:t>
      </w:r>
      <w:r w:rsidR="00645670">
        <w:t xml:space="preserve"> functies en </w:t>
      </w:r>
      <w:r w:rsidR="00CD1F76">
        <w:t>UI-componenten</w:t>
      </w:r>
      <w:r w:rsidR="00645670">
        <w:t xml:space="preserve"> hebben als te zien in figuur 4.</w:t>
      </w:r>
    </w:p>
    <w:p w14:paraId="4799EABE" w14:textId="77777777" w:rsidR="00D925F8" w:rsidRDefault="00D925F8" w:rsidP="00D925F8"/>
    <w:p w14:paraId="1041352D" w14:textId="055AB77E" w:rsidR="00A416AA" w:rsidRDefault="003641DC" w:rsidP="00A416AA">
      <w:r>
        <w:rPr>
          <w:noProof/>
        </w:rPr>
        <w:drawing>
          <wp:anchor distT="0" distB="0" distL="114300" distR="114300" simplePos="0" relativeHeight="251731968" behindDoc="0" locked="0" layoutInCell="1" allowOverlap="1" wp14:anchorId="25967303" wp14:editId="3B990FBD">
            <wp:simplePos x="0" y="0"/>
            <wp:positionH relativeFrom="column">
              <wp:posOffset>1838325</wp:posOffset>
            </wp:positionH>
            <wp:positionV relativeFrom="paragraph">
              <wp:posOffset>3810</wp:posOffset>
            </wp:positionV>
            <wp:extent cx="1809115" cy="3719830"/>
            <wp:effectExtent l="0" t="0" r="63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9115" cy="3719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0" locked="0" layoutInCell="1" allowOverlap="1" wp14:anchorId="56D63E7C" wp14:editId="543DCF8D">
            <wp:simplePos x="0" y="0"/>
            <wp:positionH relativeFrom="margin">
              <wp:align>left</wp:align>
            </wp:positionH>
            <wp:positionV relativeFrom="paragraph">
              <wp:posOffset>0</wp:posOffset>
            </wp:positionV>
            <wp:extent cx="1809750" cy="3719830"/>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9750" cy="3719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14:paraId="539609B5" w14:textId="69E9B54A" w:rsidR="00A416AA" w:rsidRDefault="00A416AA" w:rsidP="00A416AA"/>
    <w:p w14:paraId="07B474FE" w14:textId="77777777" w:rsidR="00A416AA" w:rsidRDefault="00A416AA" w:rsidP="00A416AA"/>
    <w:p w14:paraId="58EDB644" w14:textId="77777777" w:rsidR="00A416AA" w:rsidRDefault="00A416AA" w:rsidP="00A416AA"/>
    <w:p w14:paraId="63D750FD" w14:textId="7017F3F2" w:rsidR="005E37EF" w:rsidRDefault="005E37EF" w:rsidP="001F3451">
      <w:pPr>
        <w:pStyle w:val="Kop2"/>
      </w:pPr>
    </w:p>
    <w:p w14:paraId="0691270A" w14:textId="77777777" w:rsidR="00D925F8" w:rsidRDefault="00D925F8" w:rsidP="00D12C5A">
      <w:pPr>
        <w:pStyle w:val="Bijschrift"/>
      </w:pPr>
      <w:bookmarkStart w:id="18" w:name="_Toc10199074"/>
    </w:p>
    <w:p w14:paraId="77238E99" w14:textId="77777777" w:rsidR="00D925F8" w:rsidRDefault="00D925F8" w:rsidP="00D12C5A">
      <w:pPr>
        <w:pStyle w:val="Bijschrift"/>
      </w:pPr>
    </w:p>
    <w:p w14:paraId="0A584DF3" w14:textId="77777777" w:rsidR="00D925F8" w:rsidRDefault="00D925F8" w:rsidP="00D12C5A">
      <w:pPr>
        <w:pStyle w:val="Bijschrift"/>
      </w:pPr>
    </w:p>
    <w:p w14:paraId="07187756" w14:textId="77777777" w:rsidR="00D925F8" w:rsidRDefault="00D925F8" w:rsidP="00D12C5A">
      <w:pPr>
        <w:pStyle w:val="Bijschrift"/>
      </w:pPr>
    </w:p>
    <w:p w14:paraId="5BCE7B40" w14:textId="77777777" w:rsidR="003641DC" w:rsidRDefault="003641DC" w:rsidP="00D12C5A">
      <w:pPr>
        <w:pStyle w:val="Bijschrift"/>
      </w:pPr>
    </w:p>
    <w:p w14:paraId="1177E934" w14:textId="77777777" w:rsidR="003641DC" w:rsidRDefault="003641DC" w:rsidP="00D12C5A">
      <w:pPr>
        <w:pStyle w:val="Bijschrift"/>
      </w:pPr>
    </w:p>
    <w:p w14:paraId="130F4BF1" w14:textId="77777777" w:rsidR="003641DC" w:rsidRDefault="003641DC" w:rsidP="00D12C5A">
      <w:pPr>
        <w:pStyle w:val="Bijschrift"/>
      </w:pPr>
    </w:p>
    <w:p w14:paraId="6B1F7DB4" w14:textId="403A2E4E" w:rsidR="00D12C5A" w:rsidRPr="00A71A54" w:rsidRDefault="00D12C5A" w:rsidP="00D12C5A">
      <w:pPr>
        <w:pStyle w:val="Bijschrift"/>
        <w:rPr>
          <w:noProof/>
          <w:color w:val="595959" w:themeColor="text1" w:themeTint="A6"/>
        </w:rPr>
      </w:pPr>
      <w:r>
        <w:t xml:space="preserve">Figuur </w:t>
      </w:r>
      <w:r>
        <w:rPr>
          <w:noProof/>
        </w:rPr>
        <w:fldChar w:fldCharType="begin"/>
      </w:r>
      <w:r>
        <w:rPr>
          <w:noProof/>
        </w:rPr>
        <w:instrText xml:space="preserve"> SEQ Figuur \* ARABIC </w:instrText>
      </w:r>
      <w:r>
        <w:rPr>
          <w:noProof/>
        </w:rPr>
        <w:fldChar w:fldCharType="separate"/>
      </w:r>
      <w:r w:rsidR="009E49D3">
        <w:rPr>
          <w:noProof/>
        </w:rPr>
        <w:t>4</w:t>
      </w:r>
      <w:r>
        <w:rPr>
          <w:noProof/>
        </w:rPr>
        <w:fldChar w:fldCharType="end"/>
      </w:r>
      <w:r>
        <w:t>: Overzicht films en detailscherm film</w:t>
      </w:r>
      <w:bookmarkEnd w:id="18"/>
      <w:r w:rsidR="009E49D3">
        <w:t xml:space="preserve"> in Java</w:t>
      </w:r>
    </w:p>
    <w:p w14:paraId="61F69142" w14:textId="77777777" w:rsidR="00D12C5A" w:rsidRPr="00D12C5A" w:rsidRDefault="00D12C5A" w:rsidP="00D12C5A"/>
    <w:p w14:paraId="4DCCB262" w14:textId="77777777" w:rsidR="003641DC" w:rsidRDefault="003641DC">
      <w:pPr>
        <w:rPr>
          <w:rFonts w:ascii="Roboto" w:eastAsiaTheme="majorEastAsia" w:hAnsi="Roboto" w:cstheme="majorBidi"/>
          <w:caps/>
          <w:color w:val="05599D"/>
          <w:sz w:val="28"/>
        </w:rPr>
      </w:pPr>
      <w:r>
        <w:br w:type="page"/>
      </w:r>
    </w:p>
    <w:p w14:paraId="1D20ECB9" w14:textId="384F1B07" w:rsidR="001F3451" w:rsidRPr="003131A7" w:rsidRDefault="001F3451" w:rsidP="001F3451">
      <w:pPr>
        <w:pStyle w:val="Kop2"/>
      </w:pPr>
      <w:bookmarkStart w:id="19" w:name="_Toc10204048"/>
      <w:r w:rsidRPr="003131A7">
        <w:lastRenderedPageBreak/>
        <w:t>3.</w:t>
      </w:r>
      <w:r w:rsidR="00231617">
        <w:t>2</w:t>
      </w:r>
      <w:r w:rsidRPr="003131A7">
        <w:t xml:space="preserve"> </w:t>
      </w:r>
      <w:r w:rsidR="00B37ABC" w:rsidRPr="003131A7">
        <w:t>Project creatie</w:t>
      </w:r>
      <w:bookmarkEnd w:id="19"/>
    </w:p>
    <w:p w14:paraId="6951C7F3" w14:textId="247407DA" w:rsidR="003641DC" w:rsidRDefault="00B56A6B" w:rsidP="00DB4857">
      <w:pPr>
        <w:rPr>
          <w:rStyle w:val="Hyperlink"/>
          <w:color w:val="000000" w:themeColor="text1"/>
          <w:u w:val="none"/>
        </w:rPr>
      </w:pPr>
      <w:r>
        <w:rPr>
          <w:rStyle w:val="Hyperlink"/>
          <w:color w:val="000000" w:themeColor="text1"/>
          <w:u w:val="none"/>
        </w:rPr>
        <w:t>Creëren</w:t>
      </w:r>
      <w:r w:rsidR="00231617">
        <w:rPr>
          <w:rStyle w:val="Hyperlink"/>
          <w:color w:val="000000" w:themeColor="text1"/>
          <w:u w:val="none"/>
        </w:rPr>
        <w:t xml:space="preserve"> van een flutter </w:t>
      </w:r>
      <w:r w:rsidR="00760CD0">
        <w:rPr>
          <w:rStyle w:val="Hyperlink"/>
          <w:color w:val="000000" w:themeColor="text1"/>
          <w:u w:val="none"/>
        </w:rPr>
        <w:t xml:space="preserve">applicatie </w:t>
      </w:r>
      <w:r w:rsidR="00EF2A58">
        <w:rPr>
          <w:rStyle w:val="Hyperlink"/>
          <w:color w:val="000000" w:themeColor="text1"/>
          <w:u w:val="none"/>
        </w:rPr>
        <w:t xml:space="preserve">is erg simpel vanwege de </w:t>
      </w:r>
      <w:r w:rsidR="00A71AE6">
        <w:rPr>
          <w:rStyle w:val="Hyperlink"/>
          <w:color w:val="000000" w:themeColor="text1"/>
          <w:u w:val="none"/>
        </w:rPr>
        <w:t>uitstekende documentatie op de site van flutter</w:t>
      </w:r>
      <w:r w:rsidR="00760CD0">
        <w:rPr>
          <w:rStyle w:val="Hyperlink"/>
          <w:color w:val="000000" w:themeColor="text1"/>
          <w:u w:val="none"/>
        </w:rPr>
        <w:t xml:space="preserve">. </w:t>
      </w:r>
      <w:r w:rsidR="00C87E95">
        <w:rPr>
          <w:rStyle w:val="Hyperlink"/>
          <w:color w:val="000000" w:themeColor="text1"/>
          <w:u w:val="none"/>
        </w:rPr>
        <w:t xml:space="preserve">Het aanmaken van een project is zo simpel als. “Flutter new </w:t>
      </w:r>
      <w:r w:rsidR="00DB4857">
        <w:rPr>
          <w:rStyle w:val="Hyperlink"/>
          <w:color w:val="000000" w:themeColor="text1"/>
          <w:u w:val="none"/>
        </w:rPr>
        <w:t>&lt;naam&gt;</w:t>
      </w:r>
      <w:r w:rsidR="00C87E95">
        <w:rPr>
          <w:rStyle w:val="Hyperlink"/>
          <w:color w:val="000000" w:themeColor="text1"/>
          <w:u w:val="none"/>
        </w:rPr>
        <w:t>”</w:t>
      </w:r>
      <w:r w:rsidR="00DB4857">
        <w:rPr>
          <w:rStyle w:val="Hyperlink"/>
          <w:color w:val="000000" w:themeColor="text1"/>
          <w:u w:val="none"/>
        </w:rPr>
        <w:t xml:space="preserve"> in een terminal invoeren en de gecreëerde volder openen in je editor naar keuze.</w:t>
      </w:r>
    </w:p>
    <w:p w14:paraId="3B7F3226" w14:textId="33619F25" w:rsidR="00E96103" w:rsidRPr="003641DC" w:rsidRDefault="001C19A7" w:rsidP="003641DC">
      <w:pPr>
        <w:pStyle w:val="Kop2"/>
        <w:rPr>
          <w:rStyle w:val="Hyperlink"/>
          <w:color w:val="05599D"/>
          <w:u w:val="none"/>
        </w:rPr>
      </w:pPr>
      <w:bookmarkStart w:id="20" w:name="_Toc10204049"/>
      <w:r w:rsidRPr="001C19A7">
        <w:rPr>
          <w:rStyle w:val="Hyperlink"/>
          <w:color w:val="05599D"/>
          <w:u w:val="none"/>
        </w:rPr>
        <w:t>3.3</w:t>
      </w:r>
      <w:r>
        <w:rPr>
          <w:rStyle w:val="Hyperlink"/>
          <w:color w:val="05599D"/>
          <w:u w:val="none"/>
        </w:rPr>
        <w:t xml:space="preserve"> Model</w:t>
      </w:r>
      <w:bookmarkEnd w:id="20"/>
    </w:p>
    <w:p w14:paraId="35EFCDCA" w14:textId="204B7EFF" w:rsidR="003641DC" w:rsidRDefault="008C2E2B" w:rsidP="000D3E42">
      <w:pPr>
        <w:keepNext/>
      </w:pPr>
      <w:r>
        <w:t xml:space="preserve">Voor de app heb ik gebruik gemaakt van een API. Deze API biedt informatie aan over de films in de vorm van een lijst van </w:t>
      </w:r>
      <w:r w:rsidR="00557A89">
        <w:t>films. Elk item uit de list moet omgezet worden om er gebruik van te maken. Hiervoor maak ik gebruik van een simpele model class genaamd Movie.</w:t>
      </w:r>
      <w:r w:rsidR="005A6F85">
        <w:t xml:space="preserve"> </w:t>
      </w:r>
      <w:r w:rsidR="00207D7D">
        <w:t xml:space="preserve">Dart heeft een aantal handige notaties om dit snel te doen. </w:t>
      </w:r>
      <w:r w:rsidR="005A6F85">
        <w:t>Zoals te zien in figuur 5.</w:t>
      </w:r>
      <w:r w:rsidR="00207D7D">
        <w:t xml:space="preserve"> </w:t>
      </w:r>
    </w:p>
    <w:p w14:paraId="0C674ED7" w14:textId="0251A9BD" w:rsidR="000D3E42" w:rsidRDefault="00B83461" w:rsidP="000D3E42">
      <w:pPr>
        <w:keepNext/>
      </w:pPr>
      <w:r>
        <w:rPr>
          <w:noProof/>
        </w:rPr>
        <w:drawing>
          <wp:inline distT="0" distB="0" distL="0" distR="0" wp14:anchorId="284980EE" wp14:editId="04B2D6E9">
            <wp:extent cx="3886200" cy="2262850"/>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6810" cy="2321433"/>
                    </a:xfrm>
                    <a:prstGeom prst="rect">
                      <a:avLst/>
                    </a:prstGeom>
                    <a:noFill/>
                    <a:ln>
                      <a:noFill/>
                    </a:ln>
                  </pic:spPr>
                </pic:pic>
              </a:graphicData>
            </a:graphic>
          </wp:inline>
        </w:drawing>
      </w:r>
    </w:p>
    <w:p w14:paraId="4CC4B6CF" w14:textId="47874B30" w:rsidR="00D12C5A" w:rsidRPr="00D12C5A" w:rsidRDefault="000D3E42" w:rsidP="003641DC">
      <w:pPr>
        <w:pStyle w:val="Bijschrift"/>
        <w:rPr>
          <w:lang w:val="en-US"/>
        </w:rPr>
      </w:pPr>
      <w:bookmarkStart w:id="21" w:name="_Toc10199075"/>
      <w:r w:rsidRPr="005E37EF">
        <w:rPr>
          <w:lang w:val="en-US"/>
        </w:rPr>
        <w:t xml:space="preserve">Figuur </w:t>
      </w:r>
      <w:r>
        <w:fldChar w:fldCharType="begin"/>
      </w:r>
      <w:r w:rsidRPr="005E37EF">
        <w:rPr>
          <w:lang w:val="en-US"/>
        </w:rPr>
        <w:instrText xml:space="preserve"> SEQ Figuur \* ARABIC </w:instrText>
      </w:r>
      <w:r>
        <w:fldChar w:fldCharType="separate"/>
      </w:r>
      <w:r w:rsidR="009E49D3">
        <w:rPr>
          <w:noProof/>
          <w:lang w:val="en-US"/>
        </w:rPr>
        <w:t>5</w:t>
      </w:r>
      <w:r>
        <w:fldChar w:fldCharType="end"/>
      </w:r>
      <w:r w:rsidRPr="005E37EF">
        <w:rPr>
          <w:lang w:val="en-US"/>
        </w:rPr>
        <w:t>: Model class Movie</w:t>
      </w:r>
      <w:bookmarkEnd w:id="21"/>
    </w:p>
    <w:p w14:paraId="098E9D41" w14:textId="3BF93A92" w:rsidR="00236390" w:rsidRPr="005E37EF" w:rsidRDefault="00236390" w:rsidP="003641DC">
      <w:pPr>
        <w:pStyle w:val="Kop2"/>
        <w:rPr>
          <w:rStyle w:val="Hyperlink"/>
          <w:color w:val="05599D"/>
          <w:u w:val="none"/>
          <w:lang w:val="en-US"/>
        </w:rPr>
      </w:pPr>
      <w:bookmarkStart w:id="22" w:name="_Toc10204050"/>
      <w:r w:rsidRPr="005E37EF">
        <w:rPr>
          <w:rStyle w:val="Hyperlink"/>
          <w:color w:val="05599D"/>
          <w:u w:val="none"/>
          <w:lang w:val="en-US"/>
        </w:rPr>
        <w:t>3.</w:t>
      </w:r>
      <w:r w:rsidR="001C19A7" w:rsidRPr="005E37EF">
        <w:rPr>
          <w:rStyle w:val="Hyperlink"/>
          <w:color w:val="05599D"/>
          <w:u w:val="none"/>
          <w:lang w:val="en-US"/>
        </w:rPr>
        <w:t>4</w:t>
      </w:r>
      <w:r w:rsidRPr="005E37EF">
        <w:rPr>
          <w:rStyle w:val="Hyperlink"/>
          <w:color w:val="05599D"/>
          <w:u w:val="none"/>
          <w:lang w:val="en-US"/>
        </w:rPr>
        <w:t xml:space="preserve"> </w:t>
      </w:r>
      <w:r w:rsidR="00EB1F2E" w:rsidRPr="005E37EF">
        <w:rPr>
          <w:rStyle w:val="Hyperlink"/>
          <w:color w:val="05599D"/>
          <w:u w:val="none"/>
          <w:lang w:val="en-US"/>
        </w:rPr>
        <w:t>Logica</w:t>
      </w:r>
      <w:bookmarkEnd w:id="22"/>
    </w:p>
    <w:p w14:paraId="3950EA46" w14:textId="637D5A02" w:rsidR="00B83461" w:rsidRDefault="003641DC" w:rsidP="00EA284A">
      <w:r>
        <w:rPr>
          <w:noProof/>
        </w:rPr>
        <w:drawing>
          <wp:anchor distT="0" distB="0" distL="114300" distR="114300" simplePos="0" relativeHeight="251677696" behindDoc="0" locked="0" layoutInCell="1" allowOverlap="1" wp14:anchorId="55045745" wp14:editId="3A01558A">
            <wp:simplePos x="0" y="0"/>
            <wp:positionH relativeFrom="margin">
              <wp:align>left</wp:align>
            </wp:positionH>
            <wp:positionV relativeFrom="paragraph">
              <wp:posOffset>899795</wp:posOffset>
            </wp:positionV>
            <wp:extent cx="3369945" cy="1962150"/>
            <wp:effectExtent l="0" t="0" r="1905"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2560" cy="1975058"/>
                    </a:xfrm>
                    <a:prstGeom prst="rect">
                      <a:avLst/>
                    </a:prstGeom>
                    <a:noFill/>
                    <a:ln>
                      <a:noFill/>
                    </a:ln>
                  </pic:spPr>
                </pic:pic>
              </a:graphicData>
            </a:graphic>
            <wp14:sizeRelH relativeFrom="page">
              <wp14:pctWidth>0</wp14:pctWidth>
            </wp14:sizeRelH>
            <wp14:sizeRelV relativeFrom="page">
              <wp14:pctHeight>0</wp14:pctHeight>
            </wp14:sizeRelV>
          </wp:anchor>
        </w:drawing>
      </w:r>
      <w:r w:rsidR="00EA284A">
        <w:t>Ik ben begonnen met het maken van de logica</w:t>
      </w:r>
      <w:r w:rsidR="0019117C">
        <w:t xml:space="preserve">. Om </w:t>
      </w:r>
      <w:r w:rsidR="002C1E89">
        <w:t>requests uit te voeren op de API moest ik een service maken die data uit de API o</w:t>
      </w:r>
      <w:r w:rsidR="00DC72C2">
        <w:t>p kan halen</w:t>
      </w:r>
      <w:r w:rsidR="007E1207">
        <w:t xml:space="preserve">. </w:t>
      </w:r>
      <w:r w:rsidR="00C1597F">
        <w:t xml:space="preserve">Flutter heeft ingebouwde libraries om </w:t>
      </w:r>
      <w:r w:rsidR="0037267F">
        <w:t>hier</w:t>
      </w:r>
      <w:r w:rsidR="00C1597F">
        <w:t>bij te helpen</w:t>
      </w:r>
      <w:r w:rsidR="00F6208A">
        <w:t xml:space="preserve">, </w:t>
      </w:r>
      <w:r w:rsidR="006A529C">
        <w:t>hierdoor heb je maar een paar regels</w:t>
      </w:r>
      <w:r w:rsidR="00B83461">
        <w:t xml:space="preserve"> </w:t>
      </w:r>
      <w:r w:rsidR="006A529C">
        <w:t>nodig</w:t>
      </w:r>
      <w:r w:rsidR="00C1597F">
        <w:t xml:space="preserve">. Zoals te zien in figuur </w:t>
      </w:r>
      <w:r w:rsidR="005A6F85">
        <w:t>6</w:t>
      </w:r>
      <w:r w:rsidR="00C1597F">
        <w:t>.</w:t>
      </w:r>
    </w:p>
    <w:p w14:paraId="3D65C82B" w14:textId="4B9FE998" w:rsidR="00EA284A" w:rsidRPr="00EA284A" w:rsidRDefault="00EA284A" w:rsidP="00EA284A"/>
    <w:p w14:paraId="2E41717B" w14:textId="50D158CA" w:rsidR="000D3E42" w:rsidRPr="000D3E42" w:rsidRDefault="003641DC" w:rsidP="000D3E42">
      <w:pPr>
        <w:rPr>
          <w:rFonts w:ascii="Roboto" w:eastAsiaTheme="majorEastAsia" w:hAnsi="Roboto" w:cstheme="majorBidi"/>
          <w:caps/>
          <w:color w:val="05599D"/>
          <w:sz w:val="28"/>
        </w:rPr>
      </w:pPr>
      <w:r>
        <w:rPr>
          <w:noProof/>
        </w:rPr>
        <mc:AlternateContent>
          <mc:Choice Requires="wps">
            <w:drawing>
              <wp:anchor distT="0" distB="0" distL="114300" distR="114300" simplePos="0" relativeHeight="251685888" behindDoc="1" locked="0" layoutInCell="1" allowOverlap="1" wp14:anchorId="2EB9D460" wp14:editId="5424F24D">
                <wp:simplePos x="0" y="0"/>
                <wp:positionH relativeFrom="margin">
                  <wp:align>left</wp:align>
                </wp:positionH>
                <wp:positionV relativeFrom="paragraph">
                  <wp:posOffset>1522730</wp:posOffset>
                </wp:positionV>
                <wp:extent cx="3505200" cy="635"/>
                <wp:effectExtent l="0" t="0" r="0" b="0"/>
                <wp:wrapNone/>
                <wp:docPr id="12" name="Tekstvak 12"/>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1F8813A1" w14:textId="1424B467" w:rsidR="00DA56AD" w:rsidRPr="00205F63" w:rsidRDefault="00DA56AD" w:rsidP="009E49D3">
                            <w:pPr>
                              <w:pStyle w:val="Bijschrift"/>
                              <w:rPr>
                                <w:noProof/>
                                <w:color w:val="595959" w:themeColor="text1" w:themeTint="A6"/>
                              </w:rPr>
                            </w:pPr>
                            <w:r>
                              <w:t xml:space="preserve">Figuur </w:t>
                            </w:r>
                            <w:r w:rsidR="00981EBC">
                              <w:rPr>
                                <w:noProof/>
                              </w:rPr>
                              <w:fldChar w:fldCharType="begin"/>
                            </w:r>
                            <w:r w:rsidR="00981EBC">
                              <w:rPr>
                                <w:noProof/>
                              </w:rPr>
                              <w:instrText xml:space="preserve"> SEQ Figuur \* ARABIC </w:instrText>
                            </w:r>
                            <w:r w:rsidR="00981EBC">
                              <w:rPr>
                                <w:noProof/>
                              </w:rPr>
                              <w:fldChar w:fldCharType="separate"/>
                            </w:r>
                            <w:r>
                              <w:rPr>
                                <w:noProof/>
                              </w:rPr>
                              <w:t>6</w:t>
                            </w:r>
                            <w:r w:rsidR="00981EBC">
                              <w:rPr>
                                <w:noProof/>
                              </w:rPr>
                              <w:fldChar w:fldCharType="end"/>
                            </w:r>
                            <w:r>
                              <w:t>: APIservice in Dart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B9D460" id="_x0000_t202" coordsize="21600,21600" o:spt="202" path="m,l,21600r21600,l21600,xe">
                <v:stroke joinstyle="miter"/>
                <v:path gradientshapeok="t" o:connecttype="rect"/>
              </v:shapetype>
              <v:shape id="Tekstvak 12" o:spid="_x0000_s1026" type="#_x0000_t202" style="position:absolute;margin-left:0;margin-top:119.9pt;width:276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" stroked="f">
                <v:textbox style="mso-fit-shape-to-text:t" inset="0,0,0,0">
                  <w:txbxContent>
                    <w:p w14:paraId="1F8813A1" w14:textId="1424B467" w:rsidR="00DA56AD" w:rsidRPr="00205F63" w:rsidRDefault="00DA56AD" w:rsidP="009E49D3">
                      <w:pPr>
                        <w:pStyle w:val="Bijschrift"/>
                        <w:rPr>
                          <w:noProof/>
                          <w:color w:val="595959" w:themeColor="text1" w:themeTint="A6"/>
                        </w:rPr>
                      </w:pPr>
                      <w:r>
                        <w:t xml:space="preserve">Figuur </w:t>
                      </w:r>
                      <w:r w:rsidR="00981EBC">
                        <w:rPr>
                          <w:noProof/>
                        </w:rPr>
                        <w:fldChar w:fldCharType="begin"/>
                      </w:r>
                      <w:r w:rsidR="00981EBC">
                        <w:rPr>
                          <w:noProof/>
                        </w:rPr>
                        <w:instrText xml:space="preserve"> SEQ Figuur \* ARABIC </w:instrText>
                      </w:r>
                      <w:r w:rsidR="00981EBC">
                        <w:rPr>
                          <w:noProof/>
                        </w:rPr>
                        <w:fldChar w:fldCharType="separate"/>
                      </w:r>
                      <w:r>
                        <w:rPr>
                          <w:noProof/>
                        </w:rPr>
                        <w:t>6</w:t>
                      </w:r>
                      <w:r w:rsidR="00981EBC">
                        <w:rPr>
                          <w:noProof/>
                        </w:rPr>
                        <w:fldChar w:fldCharType="end"/>
                      </w:r>
                      <w:r>
                        <w:t>: APIservice in Dart</w:t>
                      </w:r>
                    </w:p>
                  </w:txbxContent>
                </v:textbox>
                <w10:wrap anchorx="margin"/>
              </v:shape>
            </w:pict>
          </mc:Fallback>
        </mc:AlternateContent>
      </w:r>
      <w:r w:rsidR="000D3E42">
        <w:br w:type="page"/>
      </w:r>
    </w:p>
    <w:p w14:paraId="0575A82D" w14:textId="23FD7BC7" w:rsidR="00EB1F2E" w:rsidRPr="00EB1F2E" w:rsidRDefault="00EA284A" w:rsidP="00EA284A">
      <w:pPr>
        <w:pStyle w:val="Kop2"/>
      </w:pPr>
      <w:bookmarkStart w:id="23" w:name="_Toc10204051"/>
      <w:r>
        <w:lastRenderedPageBreak/>
        <w:t>3.</w:t>
      </w:r>
      <w:r w:rsidR="001C19A7">
        <w:t xml:space="preserve">5 </w:t>
      </w:r>
      <w:r>
        <w:t>U</w:t>
      </w:r>
      <w:bookmarkEnd w:id="23"/>
      <w:r w:rsidR="00D16109">
        <w:t>ser Interface (UI)</w:t>
      </w:r>
    </w:p>
    <w:p w14:paraId="5C2E2F12" w14:textId="6800B1CA" w:rsidR="00CA7F78" w:rsidRDefault="00BA5560" w:rsidP="00862796">
      <w:pPr>
        <w:rPr>
          <w:rStyle w:val="Hyperlink"/>
          <w:color w:val="auto"/>
          <w:u w:val="none"/>
        </w:rPr>
      </w:pPr>
      <w:r w:rsidRPr="004C23F9">
        <w:rPr>
          <w:rStyle w:val="Hyperlink"/>
          <w:color w:val="auto"/>
          <w:u w:val="none"/>
        </w:rPr>
        <w:t xml:space="preserve">Werken met het </w:t>
      </w:r>
      <w:r w:rsidR="00D16109" w:rsidRPr="004C23F9">
        <w:rPr>
          <w:rStyle w:val="Hyperlink"/>
          <w:color w:val="auto"/>
          <w:u w:val="none"/>
        </w:rPr>
        <w:t>UI</w:t>
      </w:r>
      <w:r w:rsidR="00AF5182">
        <w:rPr>
          <w:rStyle w:val="Hyperlink"/>
          <w:color w:val="auto"/>
          <w:u w:val="none"/>
        </w:rPr>
        <w:t xml:space="preserve"> </w:t>
      </w:r>
      <w:r w:rsidR="00D16109" w:rsidRPr="004C23F9">
        <w:rPr>
          <w:rStyle w:val="Hyperlink"/>
          <w:color w:val="auto"/>
          <w:u w:val="none"/>
        </w:rPr>
        <w:t>gedeelte</w:t>
      </w:r>
      <w:r w:rsidRPr="004C23F9">
        <w:rPr>
          <w:rStyle w:val="Hyperlink"/>
          <w:color w:val="auto"/>
          <w:u w:val="none"/>
        </w:rPr>
        <w:t xml:space="preserve"> in flutter ervaarde ik als lastig in het begin. Het is een hele nieuwe denkwijze. Waar je in de meeste applicaties verschillende talen heb</w:t>
      </w:r>
      <w:r w:rsidR="00832353" w:rsidRPr="004C23F9">
        <w:rPr>
          <w:rStyle w:val="Hyperlink"/>
          <w:color w:val="auto"/>
          <w:u w:val="none"/>
        </w:rPr>
        <w:t>t</w:t>
      </w:r>
      <w:r w:rsidRPr="004C23F9">
        <w:rPr>
          <w:rStyle w:val="Hyperlink"/>
          <w:color w:val="auto"/>
          <w:u w:val="none"/>
        </w:rPr>
        <w:t xml:space="preserve"> voor UI en </w:t>
      </w:r>
      <w:r w:rsidR="00A35CFD" w:rsidRPr="004C23F9">
        <w:rPr>
          <w:rStyle w:val="Hyperlink"/>
          <w:color w:val="auto"/>
          <w:u w:val="none"/>
        </w:rPr>
        <w:t>logica. Is het bij flutter allemaal Dart. Alles is een Widget en bij het maken van diep geneste en lastige UI</w:t>
      </w:r>
      <w:r w:rsidR="00832353" w:rsidRPr="004C23F9">
        <w:rPr>
          <w:rStyle w:val="Hyperlink"/>
          <w:color w:val="auto"/>
          <w:u w:val="none"/>
        </w:rPr>
        <w:t>’</w:t>
      </w:r>
      <w:r w:rsidR="00A35CFD" w:rsidRPr="004C23F9">
        <w:rPr>
          <w:rStyle w:val="Hyperlink"/>
          <w:color w:val="auto"/>
          <w:u w:val="none"/>
        </w:rPr>
        <w:t xml:space="preserve">s </w:t>
      </w:r>
      <w:r w:rsidR="00832353" w:rsidRPr="004C23F9">
        <w:rPr>
          <w:rStyle w:val="Hyperlink"/>
          <w:color w:val="auto"/>
          <w:u w:val="none"/>
        </w:rPr>
        <w:t xml:space="preserve">resulteerde dit bij mij in hele lange stukken </w:t>
      </w:r>
      <w:r w:rsidR="007946B1" w:rsidRPr="004C23F9">
        <w:rPr>
          <w:rStyle w:val="Hyperlink"/>
          <w:color w:val="auto"/>
          <w:u w:val="none"/>
        </w:rPr>
        <w:t>UI</w:t>
      </w:r>
      <w:r w:rsidR="00AF5182">
        <w:rPr>
          <w:rStyle w:val="Hyperlink"/>
          <w:color w:val="auto"/>
          <w:u w:val="none"/>
        </w:rPr>
        <w:t xml:space="preserve"> </w:t>
      </w:r>
      <w:r w:rsidR="007946B1" w:rsidRPr="004C23F9">
        <w:rPr>
          <w:rStyle w:val="Hyperlink"/>
          <w:color w:val="auto"/>
          <w:u w:val="none"/>
        </w:rPr>
        <w:t>code</w:t>
      </w:r>
      <w:r w:rsidR="00832353" w:rsidRPr="004C23F9">
        <w:rPr>
          <w:rStyle w:val="Hyperlink"/>
          <w:color w:val="auto"/>
          <w:u w:val="none"/>
        </w:rPr>
        <w:t>.</w:t>
      </w:r>
      <w:r w:rsidR="00832353" w:rsidRPr="004C23F9">
        <w:rPr>
          <w:rStyle w:val="Hyperlink"/>
          <w:color w:val="auto"/>
          <w:u w:val="none"/>
        </w:rPr>
        <w:tab/>
      </w:r>
      <w:r w:rsidR="00832353" w:rsidRPr="004C23F9">
        <w:rPr>
          <w:rStyle w:val="Hyperlink"/>
          <w:color w:val="auto"/>
          <w:u w:val="none"/>
        </w:rPr>
        <w:tab/>
      </w:r>
      <w:r w:rsidR="00832353" w:rsidRPr="004C23F9">
        <w:rPr>
          <w:rStyle w:val="Hyperlink"/>
          <w:color w:val="auto"/>
          <w:u w:val="none"/>
        </w:rPr>
        <w:tab/>
      </w:r>
      <w:r w:rsidR="00832353" w:rsidRPr="004C23F9">
        <w:rPr>
          <w:rStyle w:val="Hyperlink"/>
          <w:color w:val="auto"/>
          <w:u w:val="none"/>
        </w:rPr>
        <w:tab/>
      </w:r>
      <w:r w:rsidR="00832353" w:rsidRPr="004C23F9">
        <w:rPr>
          <w:rStyle w:val="Hyperlink"/>
          <w:color w:val="auto"/>
          <w:u w:val="none"/>
        </w:rPr>
        <w:tab/>
      </w:r>
      <w:r w:rsidR="00832353" w:rsidRPr="004C23F9">
        <w:rPr>
          <w:rStyle w:val="Hyperlink"/>
          <w:color w:val="auto"/>
          <w:u w:val="none"/>
        </w:rPr>
        <w:tab/>
      </w:r>
      <w:r w:rsidR="00832353" w:rsidRPr="004C23F9">
        <w:rPr>
          <w:rStyle w:val="Hyperlink"/>
          <w:color w:val="auto"/>
          <w:u w:val="none"/>
        </w:rPr>
        <w:tab/>
      </w:r>
      <w:r w:rsidR="00832353" w:rsidRPr="004C23F9">
        <w:rPr>
          <w:rStyle w:val="Hyperlink"/>
          <w:color w:val="auto"/>
          <w:u w:val="none"/>
        </w:rPr>
        <w:tab/>
      </w:r>
      <w:r w:rsidR="00832353" w:rsidRPr="004C23F9">
        <w:rPr>
          <w:rStyle w:val="Hyperlink"/>
          <w:color w:val="auto"/>
          <w:u w:val="none"/>
        </w:rPr>
        <w:tab/>
      </w:r>
      <w:r w:rsidR="00832353" w:rsidRPr="004C23F9">
        <w:rPr>
          <w:rStyle w:val="Hyperlink"/>
          <w:color w:val="auto"/>
          <w:u w:val="none"/>
        </w:rPr>
        <w:tab/>
        <w:t xml:space="preserve">De grote stukken </w:t>
      </w:r>
      <w:r w:rsidR="007946B1" w:rsidRPr="004C23F9">
        <w:rPr>
          <w:rStyle w:val="Hyperlink"/>
          <w:color w:val="auto"/>
          <w:u w:val="none"/>
        </w:rPr>
        <w:t>UI-code</w:t>
      </w:r>
      <w:r w:rsidR="00832353" w:rsidRPr="004C23F9">
        <w:rPr>
          <w:rStyle w:val="Hyperlink"/>
          <w:color w:val="auto"/>
          <w:u w:val="none"/>
        </w:rPr>
        <w:t xml:space="preserve"> konden wel opgedeeld worden in kleinere stukken echter</w:t>
      </w:r>
      <w:r w:rsidR="0096633F" w:rsidRPr="004C23F9">
        <w:rPr>
          <w:rStyle w:val="Hyperlink"/>
          <w:color w:val="auto"/>
          <w:u w:val="none"/>
        </w:rPr>
        <w:t xml:space="preserve"> door mijn onervarenheid werd dit pas duidelijk na het maken van het geheel. Een </w:t>
      </w:r>
      <w:r w:rsidR="00323083" w:rsidRPr="004C23F9">
        <w:rPr>
          <w:rStyle w:val="Hyperlink"/>
          <w:color w:val="auto"/>
          <w:u w:val="none"/>
        </w:rPr>
        <w:t xml:space="preserve">manier om dit in de toekomst te voorkomen is om van </w:t>
      </w:r>
      <w:r w:rsidR="007946B1" w:rsidRPr="004C23F9">
        <w:rPr>
          <w:rStyle w:val="Hyperlink"/>
          <w:color w:val="auto"/>
          <w:u w:val="none"/>
        </w:rPr>
        <w:t>tevoren</w:t>
      </w:r>
      <w:r w:rsidR="00323083" w:rsidRPr="004C23F9">
        <w:rPr>
          <w:rStyle w:val="Hyperlink"/>
          <w:color w:val="auto"/>
          <w:u w:val="none"/>
        </w:rPr>
        <w:t xml:space="preserve"> je </w:t>
      </w:r>
      <w:r w:rsidR="007946B1" w:rsidRPr="004C23F9">
        <w:rPr>
          <w:rStyle w:val="Hyperlink"/>
          <w:color w:val="auto"/>
          <w:u w:val="none"/>
        </w:rPr>
        <w:t>UI-design</w:t>
      </w:r>
      <w:r w:rsidR="00323083" w:rsidRPr="004C23F9">
        <w:rPr>
          <w:rStyle w:val="Hyperlink"/>
          <w:color w:val="auto"/>
          <w:u w:val="none"/>
        </w:rPr>
        <w:t xml:space="preserve"> al op te delen in widgets zodat je de stukken code </w:t>
      </w:r>
      <w:r w:rsidR="00862796" w:rsidRPr="004C23F9">
        <w:rPr>
          <w:rStyle w:val="Hyperlink"/>
          <w:color w:val="auto"/>
          <w:u w:val="none"/>
        </w:rPr>
        <w:t>kan opdelen in kleinere delen voordat het uit de hand loopt.</w:t>
      </w:r>
    </w:p>
    <w:p w14:paraId="57093B20" w14:textId="2AD5DA7D" w:rsidR="004C23F9" w:rsidRPr="004C23F9" w:rsidRDefault="004C23F9" w:rsidP="00862796">
      <w:pPr>
        <w:rPr>
          <w:rStyle w:val="Hyperlink"/>
          <w:color w:val="auto"/>
          <w:u w:val="none"/>
        </w:rPr>
      </w:pPr>
      <w:r>
        <w:rPr>
          <w:rStyle w:val="Hyperlink"/>
          <w:color w:val="auto"/>
          <w:u w:val="none"/>
        </w:rPr>
        <w:t>Toch vond ik het maken van de UI doormiddel van code steeds fijner</w:t>
      </w:r>
      <w:r w:rsidR="00FC6385">
        <w:rPr>
          <w:rStyle w:val="Hyperlink"/>
          <w:color w:val="auto"/>
          <w:u w:val="none"/>
        </w:rPr>
        <w:t xml:space="preserve"> en makkelijker</w:t>
      </w:r>
      <w:r>
        <w:rPr>
          <w:rStyle w:val="Hyperlink"/>
          <w:color w:val="auto"/>
          <w:u w:val="none"/>
        </w:rPr>
        <w:t xml:space="preserve"> werken en heb ik uiteindelijk een best leuk resultaat weten te</w:t>
      </w:r>
      <w:r w:rsidR="00FC6385">
        <w:rPr>
          <w:rStyle w:val="Hyperlink"/>
          <w:color w:val="auto"/>
          <w:u w:val="none"/>
        </w:rPr>
        <w:t xml:space="preserve"> boeken (figuur 7).</w:t>
      </w:r>
    </w:p>
    <w:p w14:paraId="6DA252DB" w14:textId="45D7C6D0" w:rsidR="00B37ABC" w:rsidRDefault="00BA5560" w:rsidP="00B37ABC">
      <w:pPr>
        <w:rPr>
          <w:i/>
          <w:color w:val="30BAF6"/>
        </w:rPr>
      </w:pPr>
      <w:r>
        <w:rPr>
          <w:noProof/>
        </w:rPr>
        <w:drawing>
          <wp:anchor distT="0" distB="0" distL="114300" distR="114300" simplePos="0" relativeHeight="251666432" behindDoc="0" locked="0" layoutInCell="1" allowOverlap="1" wp14:anchorId="5DF4E3F0" wp14:editId="0159A1F9">
            <wp:simplePos x="0" y="0"/>
            <wp:positionH relativeFrom="margin">
              <wp:posOffset>2038350</wp:posOffset>
            </wp:positionH>
            <wp:positionV relativeFrom="paragraph">
              <wp:posOffset>0</wp:posOffset>
            </wp:positionV>
            <wp:extent cx="2172335" cy="4467225"/>
            <wp:effectExtent l="0" t="0" r="0"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2335"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F78">
        <w:rPr>
          <w:noProof/>
        </w:rPr>
        <w:drawing>
          <wp:anchor distT="0" distB="0" distL="114300" distR="114300" simplePos="0" relativeHeight="251653120" behindDoc="0" locked="0" layoutInCell="1" allowOverlap="1" wp14:anchorId="58022526" wp14:editId="22E4504A">
            <wp:simplePos x="0" y="0"/>
            <wp:positionH relativeFrom="margin">
              <wp:posOffset>-266700</wp:posOffset>
            </wp:positionH>
            <wp:positionV relativeFrom="paragraph">
              <wp:posOffset>0</wp:posOffset>
            </wp:positionV>
            <wp:extent cx="2200275" cy="4524375"/>
            <wp:effectExtent l="0" t="0" r="9525" b="952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452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318C56" w14:textId="0F90FAB2" w:rsidR="00D12C5A" w:rsidRDefault="009E49D3">
      <w:r>
        <w:rPr>
          <w:noProof/>
        </w:rPr>
        <mc:AlternateContent>
          <mc:Choice Requires="wps">
            <w:drawing>
              <wp:anchor distT="0" distB="0" distL="114300" distR="114300" simplePos="0" relativeHeight="251692032" behindDoc="0" locked="0" layoutInCell="1" allowOverlap="1" wp14:anchorId="13FCDA95" wp14:editId="01837BEB">
                <wp:simplePos x="0" y="0"/>
                <wp:positionH relativeFrom="column">
                  <wp:posOffset>-266700</wp:posOffset>
                </wp:positionH>
                <wp:positionV relativeFrom="paragraph">
                  <wp:posOffset>4175760</wp:posOffset>
                </wp:positionV>
                <wp:extent cx="4533900" cy="635"/>
                <wp:effectExtent l="0" t="0" r="0" b="0"/>
                <wp:wrapSquare wrapText="bothSides"/>
                <wp:docPr id="14" name="Tekstvak 14"/>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783E4137" w14:textId="2675674F" w:rsidR="00DA56AD" w:rsidRPr="00213DFC" w:rsidRDefault="00DA56AD" w:rsidP="009E49D3">
                            <w:pPr>
                              <w:pStyle w:val="Bijschrift"/>
                              <w:rPr>
                                <w:noProof/>
                                <w:color w:val="595959" w:themeColor="text1" w:themeTint="A6"/>
                              </w:rPr>
                            </w:pPr>
                            <w:r>
                              <w:t xml:space="preserve">Figuur </w:t>
                            </w:r>
                            <w:r w:rsidR="00981EBC">
                              <w:rPr>
                                <w:noProof/>
                              </w:rPr>
                              <w:fldChar w:fldCharType="begin"/>
                            </w:r>
                            <w:r w:rsidR="00981EBC">
                              <w:rPr>
                                <w:noProof/>
                              </w:rPr>
                              <w:instrText xml:space="preserve"> SEQ Figuur \* ARABIC </w:instrText>
                            </w:r>
                            <w:r w:rsidR="00981EBC">
                              <w:rPr>
                                <w:noProof/>
                              </w:rPr>
                              <w:fldChar w:fldCharType="separate"/>
                            </w:r>
                            <w:r>
                              <w:rPr>
                                <w:noProof/>
                              </w:rPr>
                              <w:t>7</w:t>
                            </w:r>
                            <w:r w:rsidR="00981EBC">
                              <w:rPr>
                                <w:noProof/>
                              </w:rPr>
                              <w:fldChar w:fldCharType="end"/>
                            </w:r>
                            <w:r>
                              <w:t>: Overzicht films en detailscherm film in Flutter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DA95" id="Tekstvak 14" o:spid="_x0000_s1027" type="#_x0000_t202" style="position:absolute;margin-left:-21pt;margin-top:328.8pt;width:35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" stroked="f">
                <v:textbox style="mso-fit-shape-to-text:t" inset="0,0,0,0">
                  <w:txbxContent>
                    <w:p w14:paraId="783E4137" w14:textId="2675674F" w:rsidR="00DA56AD" w:rsidRPr="00213DFC" w:rsidRDefault="00DA56AD" w:rsidP="009E49D3">
                      <w:pPr>
                        <w:pStyle w:val="Bijschrift"/>
                        <w:rPr>
                          <w:noProof/>
                          <w:color w:val="595959" w:themeColor="text1" w:themeTint="A6"/>
                        </w:rPr>
                      </w:pPr>
                      <w:r>
                        <w:t xml:space="preserve">Figuur </w:t>
                      </w:r>
                      <w:r w:rsidR="00981EBC">
                        <w:rPr>
                          <w:noProof/>
                        </w:rPr>
                        <w:fldChar w:fldCharType="begin"/>
                      </w:r>
                      <w:r w:rsidR="00981EBC">
                        <w:rPr>
                          <w:noProof/>
                        </w:rPr>
                        <w:instrText xml:space="preserve"> SEQ Figuur \* ARABIC </w:instrText>
                      </w:r>
                      <w:r w:rsidR="00981EBC">
                        <w:rPr>
                          <w:noProof/>
                        </w:rPr>
                        <w:fldChar w:fldCharType="separate"/>
                      </w:r>
                      <w:r>
                        <w:rPr>
                          <w:noProof/>
                        </w:rPr>
                        <w:t>7</w:t>
                      </w:r>
                      <w:r w:rsidR="00981EBC">
                        <w:rPr>
                          <w:noProof/>
                        </w:rPr>
                        <w:fldChar w:fldCharType="end"/>
                      </w:r>
                      <w:r>
                        <w:t>: Overzicht films en detailscherm film in Flutter</w:t>
                      </w:r>
                    </w:p>
                  </w:txbxContent>
                </v:textbox>
                <w10:wrap type="square"/>
              </v:shape>
            </w:pict>
          </mc:Fallback>
        </mc:AlternateContent>
      </w:r>
      <w:r w:rsidR="00D12C5A">
        <w:br w:type="page"/>
      </w:r>
    </w:p>
    <w:p w14:paraId="09E23B55" w14:textId="0F72C3A7" w:rsidR="00D12C5A" w:rsidRPr="00A4093A" w:rsidRDefault="003F7626" w:rsidP="00D12C5A">
      <w:pPr>
        <w:pStyle w:val="Kop1"/>
        <w:rPr>
          <w:lang w:val="en-US"/>
        </w:rPr>
      </w:pPr>
      <w:bookmarkStart w:id="24" w:name="_Toc10204052"/>
      <w:r w:rsidRPr="00A4093A">
        <w:rPr>
          <w:lang w:val="en-US"/>
        </w:rPr>
        <w:lastRenderedPageBreak/>
        <w:t>4</w:t>
      </w:r>
      <w:r w:rsidR="00BB1B0B" w:rsidRPr="00A4093A">
        <w:rPr>
          <w:lang w:val="en-US"/>
        </w:rPr>
        <w:t xml:space="preserve"> </w:t>
      </w:r>
      <w:r w:rsidR="00D12C5A" w:rsidRPr="00A4093A">
        <w:rPr>
          <w:lang w:val="en-US"/>
        </w:rPr>
        <w:t>Conclusie</w:t>
      </w:r>
      <w:bookmarkEnd w:id="24"/>
    </w:p>
    <w:p w14:paraId="1D4408F8" w14:textId="3DA9685D" w:rsidR="00D12C5A" w:rsidRPr="0057678A" w:rsidRDefault="00B95E92">
      <w:r>
        <w:t>Door de nieuwe aanpak van flutter op het gebied van Mobile Development</w:t>
      </w:r>
      <w:r w:rsidR="00053633">
        <w:t xml:space="preserve">. </w:t>
      </w:r>
      <w:r w:rsidR="00A02C48">
        <w:t xml:space="preserve">Was </w:t>
      </w:r>
      <w:r w:rsidR="00053633">
        <w:t xml:space="preserve">het werken met flutter </w:t>
      </w:r>
      <w:r w:rsidR="00A02C48">
        <w:t xml:space="preserve">voor mij </w:t>
      </w:r>
      <w:r w:rsidR="00053633">
        <w:t>onwennig</w:t>
      </w:r>
      <w:r w:rsidR="00DB61FD">
        <w:t>, maar niet onprettig.</w:t>
      </w:r>
      <w:r w:rsidR="00917BEA">
        <w:t xml:space="preserve"> Het forceert je om anders te denken da</w:t>
      </w:r>
      <w:r w:rsidR="00D50428">
        <w:t>n</w:t>
      </w:r>
      <w:r w:rsidR="00917BEA">
        <w:t xml:space="preserve"> </w:t>
      </w:r>
      <w:r w:rsidR="004F0DAB">
        <w:t xml:space="preserve">dat </w:t>
      </w:r>
      <w:r w:rsidR="00917BEA">
        <w:t>je</w:t>
      </w:r>
      <w:r w:rsidR="00D50428">
        <w:t xml:space="preserve"> misschien</w:t>
      </w:r>
      <w:r w:rsidR="00917BEA">
        <w:t xml:space="preserve"> gewend bent. </w:t>
      </w:r>
      <w:r w:rsidR="00D50428">
        <w:t>Echter t</w:t>
      </w:r>
      <w:r w:rsidR="00917BEA">
        <w:t>oen ik eenmaal opgang kwam ging het ontwikkelen mij erg makkelijk af</w:t>
      </w:r>
      <w:r w:rsidR="00DC0D9B">
        <w:t xml:space="preserve">. Dart was geen hindernis desondanks, het een compleet nieuwe </w:t>
      </w:r>
      <w:r w:rsidR="00BB79EC">
        <w:t>programmeer</w:t>
      </w:r>
      <w:r w:rsidR="00DC0D9B">
        <w:t xml:space="preserve">taal </w:t>
      </w:r>
      <w:r w:rsidR="00BB79EC">
        <w:t xml:space="preserve">voor mij persoonlijk </w:t>
      </w:r>
      <w:r w:rsidR="00A42953">
        <w:t>was</w:t>
      </w:r>
      <w:r w:rsidR="00DC0D9B">
        <w:t>.</w:t>
      </w:r>
      <w:r w:rsidR="00D50428">
        <w:t xml:space="preserve"> </w:t>
      </w:r>
      <w:r w:rsidR="004F0DAB">
        <w:t xml:space="preserve">Helaas was het onderzoek te kort om echt te spreken van </w:t>
      </w:r>
      <w:r w:rsidR="00907822">
        <w:t>vergelijkingen met andere frameworks</w:t>
      </w:r>
      <w:r w:rsidR="00381BE7">
        <w:t xml:space="preserve"> en moet ik de hoofdvraag persoonlijk beantwoorden</w:t>
      </w:r>
      <w:r w:rsidR="00907822">
        <w:t xml:space="preserve">. </w:t>
      </w:r>
      <w:r w:rsidR="00EC1AC0">
        <w:tab/>
      </w:r>
      <w:r w:rsidR="00EC1AC0">
        <w:tab/>
      </w:r>
      <w:r w:rsidR="00EC1AC0">
        <w:tab/>
      </w:r>
      <w:r w:rsidR="00EC1AC0">
        <w:tab/>
      </w:r>
      <w:r w:rsidR="00EC1AC0">
        <w:tab/>
      </w:r>
      <w:r w:rsidR="00EC1AC0">
        <w:tab/>
      </w:r>
      <w:r w:rsidR="00EC1AC0">
        <w:tab/>
      </w:r>
      <w:r w:rsidR="00EC1AC0">
        <w:tab/>
      </w:r>
      <w:r w:rsidR="00EC1AC0">
        <w:tab/>
      </w:r>
      <w:r w:rsidR="00EC1AC0">
        <w:tab/>
      </w:r>
      <w:r w:rsidR="00DE4DD9">
        <w:t xml:space="preserve">Waarom zou je voor flutter kiezen? </w:t>
      </w:r>
      <w:r w:rsidR="00A71AE6">
        <w:t>O</w:t>
      </w:r>
      <w:r w:rsidR="00CB71B2">
        <w:t>mdat, het makkelijk te leren is</w:t>
      </w:r>
      <w:r w:rsidR="00EC1AC0">
        <w:t>, de documentatie is uitstekend</w:t>
      </w:r>
      <w:r w:rsidR="0049694C">
        <w:t>,</w:t>
      </w:r>
      <w:r w:rsidR="00CB71B2">
        <w:t xml:space="preserve"> </w:t>
      </w:r>
      <w:r w:rsidR="0049694C">
        <w:t>d</w:t>
      </w:r>
      <w:r w:rsidR="00CB71B2">
        <w:t xml:space="preserve">e opzet is simpel en snel, </w:t>
      </w:r>
      <w:r w:rsidR="0049694C">
        <w:t xml:space="preserve">het wordt ondersteund door Google en het laat mij veel meer </w:t>
      </w:r>
      <w:r w:rsidR="0029577E">
        <w:t>werk</w:t>
      </w:r>
      <w:r w:rsidR="0049694C">
        <w:t xml:space="preserve"> met minder code.</w:t>
      </w:r>
    </w:p>
    <w:sdt>
      <w:sdtPr>
        <w:rPr>
          <w:rFonts w:ascii="Roboto Light" w:eastAsiaTheme="minorHAnsi" w:hAnsi="Roboto Light" w:cstheme="minorBidi"/>
          <w:caps w:val="0"/>
          <w:color w:val="595959" w:themeColor="text1" w:themeTint="A6"/>
          <w:sz w:val="24"/>
        </w:rPr>
        <w:id w:val="1944101089"/>
        <w:docPartObj>
          <w:docPartGallery w:val="Bibliographies"/>
          <w:docPartUnique/>
        </w:docPartObj>
      </w:sdtPr>
      <w:sdtEndPr/>
      <w:sdtContent>
        <w:p w14:paraId="33FAE680" w14:textId="77777777" w:rsidR="0029577E" w:rsidRDefault="0029577E">
          <w:pPr>
            <w:pStyle w:val="Kop1"/>
          </w:pPr>
        </w:p>
        <w:p w14:paraId="5B0A2CAD" w14:textId="77777777" w:rsidR="0029577E" w:rsidRDefault="0029577E">
          <w:pPr>
            <w:rPr>
              <w:rFonts w:ascii="Roboto Mono Medium" w:eastAsiaTheme="majorEastAsia" w:hAnsi="Roboto Mono Medium" w:cstheme="majorBidi"/>
              <w:caps/>
              <w:color w:val="30BAF6"/>
              <w:sz w:val="36"/>
            </w:rPr>
          </w:pPr>
          <w:r>
            <w:br w:type="page"/>
          </w:r>
        </w:p>
        <w:p w14:paraId="2B7A7128" w14:textId="3B698B1A" w:rsidR="00A4093A" w:rsidRPr="00A4093A" w:rsidRDefault="00A4093A">
          <w:pPr>
            <w:pStyle w:val="Kop1"/>
            <w:rPr>
              <w:lang w:val="en-US"/>
            </w:rPr>
          </w:pPr>
          <w:bookmarkStart w:id="25" w:name="_Toc10204053"/>
          <w:r w:rsidRPr="00A4093A">
            <w:rPr>
              <w:lang w:val="en-US"/>
            </w:rPr>
            <w:lastRenderedPageBreak/>
            <w:t>Verwijzingen</w:t>
          </w:r>
          <w:bookmarkEnd w:id="25"/>
        </w:p>
        <w:sdt>
          <w:sdtPr>
            <w:id w:val="-573587230"/>
            <w:bibliography/>
          </w:sdtPr>
          <w:sdtEndPr/>
          <w:sdtContent>
            <w:p w14:paraId="7A20D215" w14:textId="77777777" w:rsidR="00A4093A" w:rsidRDefault="00A4093A" w:rsidP="00A4093A">
              <w:pPr>
                <w:pStyle w:val="Bibliografie"/>
                <w:ind w:left="720" w:hanging="720"/>
                <w:rPr>
                  <w:noProof/>
                  <w:szCs w:val="24"/>
                </w:rPr>
              </w:pPr>
              <w:r>
                <w:fldChar w:fldCharType="begin"/>
              </w:r>
              <w:r w:rsidRPr="00A4093A">
                <w:rPr>
                  <w:lang w:val="en-US"/>
                </w:rPr>
                <w:instrText>BIBLIOGRAPHY</w:instrText>
              </w:r>
              <w:r>
                <w:fldChar w:fldCharType="separate"/>
              </w:r>
              <w:r w:rsidRPr="00A4093A">
                <w:rPr>
                  <w:noProof/>
                  <w:lang w:val="en-US"/>
                </w:rPr>
                <w:t xml:space="preserve">Big, S. (2019, 4 7). </w:t>
              </w:r>
              <w:r w:rsidRPr="00A4093A">
                <w:rPr>
                  <w:i/>
                  <w:iCs/>
                  <w:noProof/>
                  <w:lang w:val="en-US"/>
                </w:rPr>
                <w:t>How Has Mobile Application Development Changed Over the Years?</w:t>
              </w:r>
              <w:r w:rsidRPr="00A4093A">
                <w:rPr>
                  <w:noProof/>
                  <w:lang w:val="en-US"/>
                </w:rPr>
                <w:t xml:space="preserve"> </w:t>
              </w:r>
              <w:r>
                <w:rPr>
                  <w:noProof/>
                </w:rPr>
                <w:t>Opgehaald van myventurepad: https://myventurepad.com/how-has-mobile-application-development-changed-over-the-years/</w:t>
              </w:r>
            </w:p>
            <w:p w14:paraId="582878BF" w14:textId="77777777" w:rsidR="00A4093A" w:rsidRDefault="00A4093A" w:rsidP="00A4093A">
              <w:pPr>
                <w:pStyle w:val="Bibliografie"/>
                <w:ind w:left="720" w:hanging="720"/>
                <w:rPr>
                  <w:noProof/>
                </w:rPr>
              </w:pPr>
              <w:r w:rsidRPr="00A4093A">
                <w:rPr>
                  <w:noProof/>
                  <w:lang w:val="en-US"/>
                </w:rPr>
                <w:t xml:space="preserve">codemagic. ( 2019, 1 18). </w:t>
              </w:r>
              <w:r w:rsidRPr="00A4093A">
                <w:rPr>
                  <w:i/>
                  <w:iCs/>
                  <w:noProof/>
                  <w:lang w:val="en-US"/>
                </w:rPr>
                <w:t>what is flutter benefits and blimitations</w:t>
              </w:r>
              <w:r w:rsidRPr="00A4093A">
                <w:rPr>
                  <w:noProof/>
                  <w:lang w:val="en-US"/>
                </w:rPr>
                <w:t xml:space="preserve">. </w:t>
              </w:r>
              <w:r>
                <w:rPr>
                  <w:noProof/>
                </w:rPr>
                <w:t>Opgehaald van codemagic: https://blog.codemagic.io/what-is-flutter-benefits-and-limitations/</w:t>
              </w:r>
            </w:p>
            <w:p w14:paraId="23AD20D0" w14:textId="77777777" w:rsidR="00A4093A" w:rsidRDefault="00A4093A" w:rsidP="00A4093A">
              <w:pPr>
                <w:pStyle w:val="Bibliografie"/>
                <w:ind w:left="720" w:hanging="720"/>
                <w:rPr>
                  <w:noProof/>
                </w:rPr>
              </w:pPr>
              <w:r>
                <w:rPr>
                  <w:noProof/>
                </w:rPr>
                <w:t xml:space="preserve">Flutter. (sd). </w:t>
              </w:r>
              <w:r>
                <w:rPr>
                  <w:i/>
                  <w:iCs/>
                  <w:noProof/>
                </w:rPr>
                <w:t>inside flutter</w:t>
              </w:r>
              <w:r>
                <w:rPr>
                  <w:noProof/>
                </w:rPr>
                <w:t>. Opgehaald van flutter: https://flutter.dev/docs/resources/inside-flutter</w:t>
              </w:r>
            </w:p>
            <w:p w14:paraId="43D094D8" w14:textId="77777777" w:rsidR="00A4093A" w:rsidRDefault="00A4093A" w:rsidP="00A4093A">
              <w:pPr>
                <w:pStyle w:val="Bibliografie"/>
                <w:ind w:left="720" w:hanging="720"/>
                <w:rPr>
                  <w:noProof/>
                </w:rPr>
              </w:pPr>
              <w:r>
                <w:rPr>
                  <w:noProof/>
                </w:rPr>
                <w:t xml:space="preserve">Flutter. (sd). </w:t>
              </w:r>
              <w:r>
                <w:rPr>
                  <w:i/>
                  <w:iCs/>
                  <w:noProof/>
                </w:rPr>
                <w:t>State management</w:t>
              </w:r>
              <w:r>
                <w:rPr>
                  <w:noProof/>
                </w:rPr>
                <w:t>. Opgehaald van flutter: https://flutter.dev/docs/development/data-and-backend/state-mgmt</w:t>
              </w:r>
            </w:p>
            <w:p w14:paraId="33EAEEAC" w14:textId="77777777" w:rsidR="00A4093A" w:rsidRDefault="00A4093A" w:rsidP="00A4093A">
              <w:pPr>
                <w:pStyle w:val="Bibliografie"/>
                <w:ind w:left="720" w:hanging="720"/>
                <w:rPr>
                  <w:noProof/>
                </w:rPr>
              </w:pPr>
              <w:r>
                <w:rPr>
                  <w:noProof/>
                </w:rPr>
                <w:t xml:space="preserve">Flutter. (sd). </w:t>
              </w:r>
              <w:r>
                <w:rPr>
                  <w:i/>
                  <w:iCs/>
                  <w:noProof/>
                </w:rPr>
                <w:t>technical overview</w:t>
              </w:r>
              <w:r>
                <w:rPr>
                  <w:noProof/>
                </w:rPr>
                <w:t>. Opgehaald van flutter: https://flutter.dev/docs/resources/technical-overview</w:t>
              </w:r>
            </w:p>
            <w:p w14:paraId="56D30BE8" w14:textId="77777777" w:rsidR="00A4093A" w:rsidRDefault="00A4093A" w:rsidP="00A4093A">
              <w:pPr>
                <w:pStyle w:val="Bibliografie"/>
                <w:ind w:left="720" w:hanging="720"/>
                <w:rPr>
                  <w:noProof/>
                </w:rPr>
              </w:pPr>
              <w:r w:rsidRPr="00A4093A">
                <w:rPr>
                  <w:noProof/>
                  <w:lang w:val="en-US"/>
                </w:rPr>
                <w:t xml:space="preserve">Flutter. (sd). </w:t>
              </w:r>
              <w:r w:rsidRPr="00A4093A">
                <w:rPr>
                  <w:i/>
                  <w:iCs/>
                  <w:noProof/>
                  <w:lang w:val="en-US"/>
                </w:rPr>
                <w:t>Why did Flutter choose to use Dart?</w:t>
              </w:r>
              <w:r w:rsidRPr="00A4093A">
                <w:rPr>
                  <w:noProof/>
                  <w:lang w:val="en-US"/>
                </w:rPr>
                <w:t xml:space="preserve"> </w:t>
              </w:r>
              <w:r>
                <w:rPr>
                  <w:noProof/>
                </w:rPr>
                <w:t>Opgehaald van flutter: https://flutter.dev/docs/resources/faq#why-did-flutter-choose-to-use-dart</w:t>
              </w:r>
            </w:p>
            <w:p w14:paraId="797CB1CC" w14:textId="77777777" w:rsidR="00A4093A" w:rsidRDefault="00A4093A" w:rsidP="00A4093A">
              <w:pPr>
                <w:pStyle w:val="Bibliografie"/>
                <w:ind w:left="720" w:hanging="720"/>
                <w:rPr>
                  <w:noProof/>
                </w:rPr>
              </w:pPr>
              <w:r w:rsidRPr="00A4093A">
                <w:rPr>
                  <w:noProof/>
                  <w:lang w:val="en-US"/>
                </w:rPr>
                <w:t xml:space="preserve">Hickson, I. (2018). </w:t>
              </w:r>
              <w:r w:rsidRPr="00A4093A">
                <w:rPr>
                  <w:i/>
                  <w:iCs/>
                  <w:noProof/>
                  <w:lang w:val="en-US"/>
                </w:rPr>
                <w:t>The Engine architecture</w:t>
              </w:r>
              <w:r w:rsidRPr="00A4093A">
                <w:rPr>
                  <w:noProof/>
                  <w:lang w:val="en-US"/>
                </w:rPr>
                <w:t xml:space="preserve">. </w:t>
              </w:r>
              <w:r>
                <w:rPr>
                  <w:noProof/>
                </w:rPr>
                <w:t>Opgehaald van github: https://github.com/flutter/flutter/wiki/The-Engine-architecture</w:t>
              </w:r>
            </w:p>
            <w:p w14:paraId="3FBDDC3D" w14:textId="77777777" w:rsidR="00A4093A" w:rsidRDefault="00A4093A" w:rsidP="00A4093A">
              <w:pPr>
                <w:pStyle w:val="Bibliografie"/>
                <w:ind w:left="720" w:hanging="720"/>
                <w:rPr>
                  <w:noProof/>
                </w:rPr>
              </w:pPr>
              <w:r w:rsidRPr="00A4093A">
                <w:rPr>
                  <w:noProof/>
                  <w:lang w:val="en-US"/>
                </w:rPr>
                <w:t xml:space="preserve">Hoober, S. (2018, 8 6). </w:t>
              </w:r>
              <w:r w:rsidRPr="00A4093A">
                <w:rPr>
                  <w:i/>
                  <w:iCs/>
                  <w:noProof/>
                  <w:lang w:val="en-US"/>
                </w:rPr>
                <w:t>Mobile Apps: Native, Hybrid, and WebViews</w:t>
              </w:r>
              <w:r w:rsidRPr="00A4093A">
                <w:rPr>
                  <w:noProof/>
                  <w:lang w:val="en-US"/>
                </w:rPr>
                <w:t xml:space="preserve">. </w:t>
              </w:r>
              <w:r>
                <w:rPr>
                  <w:noProof/>
                </w:rPr>
                <w:t>Opgehaald van uxmatters: https://www.uxmatters.com/mt/archives/2018/08/mobile-apps-native-hybrid-and-webviews.php</w:t>
              </w:r>
            </w:p>
            <w:p w14:paraId="71B6F72F" w14:textId="77777777" w:rsidR="00A4093A" w:rsidRDefault="00A4093A" w:rsidP="00A4093A">
              <w:pPr>
                <w:pStyle w:val="Bibliografie"/>
                <w:ind w:left="720" w:hanging="720"/>
                <w:rPr>
                  <w:noProof/>
                </w:rPr>
              </w:pPr>
              <w:r w:rsidRPr="00A4093A">
                <w:rPr>
                  <w:noProof/>
                  <w:lang w:val="en-US"/>
                </w:rPr>
                <w:t xml:space="preserve">Peal, G. (2018, Juli 19). </w:t>
              </w:r>
              <w:r w:rsidRPr="00A4093A">
                <w:rPr>
                  <w:i/>
                  <w:iCs/>
                  <w:noProof/>
                  <w:lang w:val="en-US"/>
                </w:rPr>
                <w:t>sunsetting react native</w:t>
              </w:r>
              <w:r w:rsidRPr="00A4093A">
                <w:rPr>
                  <w:noProof/>
                  <w:lang w:val="en-US"/>
                </w:rPr>
                <w:t xml:space="preserve">. </w:t>
              </w:r>
              <w:r>
                <w:rPr>
                  <w:noProof/>
                </w:rPr>
                <w:t>Opgehaald van medium: https://medium.com/airbnb-engineering/sunsetting-react-native-1868ba28e30a</w:t>
              </w:r>
            </w:p>
            <w:p w14:paraId="1353E0CD" w14:textId="0F9D13C9" w:rsidR="00A4093A" w:rsidRDefault="00A4093A" w:rsidP="00A4093A">
              <w:r>
                <w:rPr>
                  <w:b/>
                  <w:bCs/>
                </w:rPr>
                <w:fldChar w:fldCharType="end"/>
              </w:r>
            </w:p>
          </w:sdtContent>
        </w:sdt>
      </w:sdtContent>
    </w:sdt>
    <w:p w14:paraId="001CAF08" w14:textId="61A1FE0A" w:rsidR="00922BD7" w:rsidRPr="00922BD7" w:rsidRDefault="00922BD7" w:rsidP="00D12C5A">
      <w:pPr>
        <w:pStyle w:val="Kop1"/>
      </w:pPr>
    </w:p>
    <w:sectPr w:rsidR="00922BD7" w:rsidRPr="00922BD7" w:rsidSect="0053407C">
      <w:footerReference w:type="default" r:id="rId18"/>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57A06" w14:textId="77777777" w:rsidR="00DA56AD" w:rsidRDefault="00DA56AD" w:rsidP="00C6554A">
      <w:pPr>
        <w:spacing w:before="0" w:after="0" w:line="240" w:lineRule="auto"/>
      </w:pPr>
      <w:r>
        <w:separator/>
      </w:r>
    </w:p>
  </w:endnote>
  <w:endnote w:type="continuationSeparator" w:id="0">
    <w:p w14:paraId="346BF50A" w14:textId="77777777" w:rsidR="00DA56AD" w:rsidRDefault="00DA56A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Roboto Light">
    <w:panose1 w:val="02000000000000000000"/>
    <w:charset w:val="00"/>
    <w:family w:val="auto"/>
    <w:pitch w:val="variable"/>
    <w:sig w:usb0="E00002FF" w:usb1="5000205B" w:usb2="00000020" w:usb3="00000000" w:csb0="0000019F" w:csb1="00000000"/>
  </w:font>
  <w:font w:name="Roboto Mono Medium">
    <w:panose1 w:val="00000000000000000000"/>
    <w:charset w:val="00"/>
    <w:family w:val="auto"/>
    <w:pitch w:val="variable"/>
    <w:sig w:usb0="E00002FF" w:usb1="1000205B" w:usb2="00000020" w:usb3="00000000" w:csb0="0000019F" w:csb1="00000000"/>
  </w:font>
  <w:font w:name="Roboto">
    <w:panose1 w:val="02000000000000000000"/>
    <w:charset w:val="00"/>
    <w:family w:val="auto"/>
    <w:pitch w:val="variable"/>
    <w:sig w:usb0="E00002FF" w:usb1="5000205B" w:usb2="00000020" w:usb3="00000000" w:csb0="0000019F" w:csb1="00000000"/>
  </w:font>
  <w:font w:name="Roboto Thin">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Black">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B13D3" w14:textId="77777777" w:rsidR="00DA56AD" w:rsidRDefault="00DA56AD">
    <w:pPr>
      <w:pStyle w:val="Voettekst"/>
    </w:pPr>
    <w:r>
      <w:rPr>
        <w:lang w:bidi="nl-NL"/>
      </w:rPr>
      <w:t xml:space="preserve">Pagina </w:t>
    </w:r>
    <w:r>
      <w:rPr>
        <w:lang w:bidi="nl-NL"/>
      </w:rPr>
      <w:fldChar w:fldCharType="begin"/>
    </w:r>
    <w:r>
      <w:rPr>
        <w:lang w:bidi="nl-NL"/>
      </w:rPr>
      <w:instrText xml:space="preserve"> PAGE  \* Arabic  \* MERGEFORMAT </w:instrText>
    </w:r>
    <w:r>
      <w:rPr>
        <w:lang w:bidi="nl-NL"/>
      </w:rPr>
      <w:fldChar w:fldCharType="separate"/>
    </w:r>
    <w:r>
      <w:rPr>
        <w:noProof/>
        <w:lang w:bidi="nl-NL"/>
      </w:rPr>
      <w:t>1</w:t>
    </w:r>
    <w:r>
      <w:rPr>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3DEA8" w14:textId="77777777" w:rsidR="00DA56AD" w:rsidRDefault="00DA56AD" w:rsidP="00C6554A">
      <w:pPr>
        <w:spacing w:before="0" w:after="0" w:line="240" w:lineRule="auto"/>
      </w:pPr>
      <w:r>
        <w:separator/>
      </w:r>
    </w:p>
  </w:footnote>
  <w:footnote w:type="continuationSeparator" w:id="0">
    <w:p w14:paraId="2D54DF06" w14:textId="77777777" w:rsidR="00DA56AD" w:rsidRDefault="00DA56A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02A784A"/>
    <w:multiLevelType w:val="multilevel"/>
    <w:tmpl w:val="087CFE8E"/>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49E5C53"/>
    <w:multiLevelType w:val="hybridMultilevel"/>
    <w:tmpl w:val="5C709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614AEE"/>
    <w:multiLevelType w:val="multilevel"/>
    <w:tmpl w:val="97622B1E"/>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3F962F4"/>
    <w:multiLevelType w:val="hybridMultilevel"/>
    <w:tmpl w:val="DC322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B44D7C"/>
    <w:multiLevelType w:val="hybridMultilevel"/>
    <w:tmpl w:val="9B2A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63D47"/>
    <w:multiLevelType w:val="hybridMultilevel"/>
    <w:tmpl w:val="3A624976"/>
    <w:lvl w:ilvl="0" w:tplc="A16AF0C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E11B2"/>
    <w:multiLevelType w:val="hybridMultilevel"/>
    <w:tmpl w:val="433CAC10"/>
    <w:lvl w:ilvl="0" w:tplc="E33283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A5221B"/>
    <w:multiLevelType w:val="hybridMultilevel"/>
    <w:tmpl w:val="5E2C2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1A337E"/>
    <w:multiLevelType w:val="hybridMultilevel"/>
    <w:tmpl w:val="64F2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36C55"/>
    <w:multiLevelType w:val="multilevel"/>
    <w:tmpl w:val="A57878D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885239"/>
    <w:multiLevelType w:val="multilevel"/>
    <w:tmpl w:val="1E3ADDF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F2147A6"/>
    <w:multiLevelType w:val="hybridMultilevel"/>
    <w:tmpl w:val="0CC06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B4288C"/>
    <w:multiLevelType w:val="hybridMultilevel"/>
    <w:tmpl w:val="8A623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918AC"/>
    <w:multiLevelType w:val="hybridMultilevel"/>
    <w:tmpl w:val="4718C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A35B19"/>
    <w:multiLevelType w:val="hybridMultilevel"/>
    <w:tmpl w:val="0B02B7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88601A9"/>
    <w:multiLevelType w:val="hybridMultilevel"/>
    <w:tmpl w:val="DA102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2"/>
  </w:num>
  <w:num w:numId="6">
    <w:abstractNumId w:val="11"/>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8"/>
  </w:num>
  <w:num w:numId="17">
    <w:abstractNumId w:val="20"/>
  </w:num>
  <w:num w:numId="18">
    <w:abstractNumId w:val="18"/>
  </w:num>
  <w:num w:numId="19">
    <w:abstractNumId w:val="24"/>
  </w:num>
  <w:num w:numId="20">
    <w:abstractNumId w:val="23"/>
  </w:num>
  <w:num w:numId="21">
    <w:abstractNumId w:val="21"/>
  </w:num>
  <w:num w:numId="22">
    <w:abstractNumId w:val="13"/>
  </w:num>
  <w:num w:numId="23">
    <w:abstractNumId w:val="25"/>
  </w:num>
  <w:num w:numId="24">
    <w:abstractNumId w:val="10"/>
  </w:num>
  <w:num w:numId="25">
    <w:abstractNumId w:val="15"/>
  </w:num>
  <w:num w:numId="26">
    <w:abstractNumId w:val="12"/>
  </w:num>
  <w:num w:numId="27">
    <w:abstractNumId w:val="27"/>
  </w:num>
  <w:num w:numId="28">
    <w:abstractNumId w:val="26"/>
  </w:num>
  <w:num w:numId="29">
    <w:abstractNumId w:val="16"/>
  </w:num>
  <w:num w:numId="30">
    <w:abstractNumId w:val="1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6B7"/>
    <w:rsid w:val="00006CB2"/>
    <w:rsid w:val="0000706A"/>
    <w:rsid w:val="00007783"/>
    <w:rsid w:val="00010715"/>
    <w:rsid w:val="0002738B"/>
    <w:rsid w:val="00033412"/>
    <w:rsid w:val="0003553D"/>
    <w:rsid w:val="00036067"/>
    <w:rsid w:val="0003728F"/>
    <w:rsid w:val="000505E5"/>
    <w:rsid w:val="00051587"/>
    <w:rsid w:val="00053633"/>
    <w:rsid w:val="000631AD"/>
    <w:rsid w:val="0007089A"/>
    <w:rsid w:val="00091449"/>
    <w:rsid w:val="000A2539"/>
    <w:rsid w:val="000A2916"/>
    <w:rsid w:val="000A310D"/>
    <w:rsid w:val="000A3267"/>
    <w:rsid w:val="000A59B2"/>
    <w:rsid w:val="000B66BB"/>
    <w:rsid w:val="000C2B8E"/>
    <w:rsid w:val="000D1597"/>
    <w:rsid w:val="000D3E42"/>
    <w:rsid w:val="000E4EBB"/>
    <w:rsid w:val="000F74AD"/>
    <w:rsid w:val="00122C13"/>
    <w:rsid w:val="0012347D"/>
    <w:rsid w:val="00154D0E"/>
    <w:rsid w:val="0016175F"/>
    <w:rsid w:val="00172C1A"/>
    <w:rsid w:val="0019117C"/>
    <w:rsid w:val="00191771"/>
    <w:rsid w:val="00193A84"/>
    <w:rsid w:val="001B2148"/>
    <w:rsid w:val="001C19A7"/>
    <w:rsid w:val="001C469D"/>
    <w:rsid w:val="001D2CF4"/>
    <w:rsid w:val="001D4206"/>
    <w:rsid w:val="001D5C73"/>
    <w:rsid w:val="001D5D48"/>
    <w:rsid w:val="001F3451"/>
    <w:rsid w:val="001F461C"/>
    <w:rsid w:val="001F7FED"/>
    <w:rsid w:val="0020134D"/>
    <w:rsid w:val="00207D7D"/>
    <w:rsid w:val="002174B0"/>
    <w:rsid w:val="00231617"/>
    <w:rsid w:val="00232DD3"/>
    <w:rsid w:val="00233333"/>
    <w:rsid w:val="00236390"/>
    <w:rsid w:val="00242E65"/>
    <w:rsid w:val="00252D9A"/>
    <w:rsid w:val="002554CD"/>
    <w:rsid w:val="00264578"/>
    <w:rsid w:val="002655A1"/>
    <w:rsid w:val="00271C83"/>
    <w:rsid w:val="00272864"/>
    <w:rsid w:val="002827C1"/>
    <w:rsid w:val="0029272E"/>
    <w:rsid w:val="00293B83"/>
    <w:rsid w:val="00293F5B"/>
    <w:rsid w:val="0029577E"/>
    <w:rsid w:val="002A2E87"/>
    <w:rsid w:val="002A320E"/>
    <w:rsid w:val="002A6689"/>
    <w:rsid w:val="002A7E11"/>
    <w:rsid w:val="002B08E7"/>
    <w:rsid w:val="002B4294"/>
    <w:rsid w:val="002B491F"/>
    <w:rsid w:val="002C1E89"/>
    <w:rsid w:val="002C613F"/>
    <w:rsid w:val="002D2DAE"/>
    <w:rsid w:val="002E1091"/>
    <w:rsid w:val="002E4DBE"/>
    <w:rsid w:val="00300D8F"/>
    <w:rsid w:val="003021EE"/>
    <w:rsid w:val="003131A7"/>
    <w:rsid w:val="00316917"/>
    <w:rsid w:val="00323083"/>
    <w:rsid w:val="00333D0D"/>
    <w:rsid w:val="0034658A"/>
    <w:rsid w:val="0034724D"/>
    <w:rsid w:val="00356F92"/>
    <w:rsid w:val="00357097"/>
    <w:rsid w:val="00361073"/>
    <w:rsid w:val="003641DC"/>
    <w:rsid w:val="00365CF8"/>
    <w:rsid w:val="0037267F"/>
    <w:rsid w:val="00374161"/>
    <w:rsid w:val="00381BE7"/>
    <w:rsid w:val="003906E3"/>
    <w:rsid w:val="003A5FC8"/>
    <w:rsid w:val="003C6879"/>
    <w:rsid w:val="003E468D"/>
    <w:rsid w:val="003E52A2"/>
    <w:rsid w:val="003F224B"/>
    <w:rsid w:val="003F7626"/>
    <w:rsid w:val="004153E4"/>
    <w:rsid w:val="00424293"/>
    <w:rsid w:val="00440E15"/>
    <w:rsid w:val="0044203B"/>
    <w:rsid w:val="00453E64"/>
    <w:rsid w:val="00460789"/>
    <w:rsid w:val="0046692C"/>
    <w:rsid w:val="004927F7"/>
    <w:rsid w:val="0049694C"/>
    <w:rsid w:val="004A4219"/>
    <w:rsid w:val="004A4284"/>
    <w:rsid w:val="004A6324"/>
    <w:rsid w:val="004C049F"/>
    <w:rsid w:val="004C23F9"/>
    <w:rsid w:val="004C6132"/>
    <w:rsid w:val="004D10D3"/>
    <w:rsid w:val="004D38F0"/>
    <w:rsid w:val="004D6DDD"/>
    <w:rsid w:val="004E1AFB"/>
    <w:rsid w:val="004E1CA4"/>
    <w:rsid w:val="004E4E45"/>
    <w:rsid w:val="004E7288"/>
    <w:rsid w:val="004F0DAB"/>
    <w:rsid w:val="004F3677"/>
    <w:rsid w:val="004F6F80"/>
    <w:rsid w:val="005000E2"/>
    <w:rsid w:val="00503157"/>
    <w:rsid w:val="005123ED"/>
    <w:rsid w:val="005140E1"/>
    <w:rsid w:val="005232E2"/>
    <w:rsid w:val="00525E2B"/>
    <w:rsid w:val="0053383F"/>
    <w:rsid w:val="0053407C"/>
    <w:rsid w:val="00554238"/>
    <w:rsid w:val="00556B68"/>
    <w:rsid w:val="00557A89"/>
    <w:rsid w:val="0056380C"/>
    <w:rsid w:val="00564929"/>
    <w:rsid w:val="0057678A"/>
    <w:rsid w:val="00581E4E"/>
    <w:rsid w:val="005950A1"/>
    <w:rsid w:val="00597554"/>
    <w:rsid w:val="005A07C3"/>
    <w:rsid w:val="005A1888"/>
    <w:rsid w:val="005A48B7"/>
    <w:rsid w:val="005A6DE3"/>
    <w:rsid w:val="005A6F85"/>
    <w:rsid w:val="005B3785"/>
    <w:rsid w:val="005B7DF9"/>
    <w:rsid w:val="005C18BC"/>
    <w:rsid w:val="005C43C0"/>
    <w:rsid w:val="005D5F75"/>
    <w:rsid w:val="005E2C2B"/>
    <w:rsid w:val="005E37EF"/>
    <w:rsid w:val="005F3085"/>
    <w:rsid w:val="0060006A"/>
    <w:rsid w:val="00602C6D"/>
    <w:rsid w:val="00613E90"/>
    <w:rsid w:val="00621066"/>
    <w:rsid w:val="00624C79"/>
    <w:rsid w:val="00630482"/>
    <w:rsid w:val="00631623"/>
    <w:rsid w:val="0063655C"/>
    <w:rsid w:val="00645670"/>
    <w:rsid w:val="006540AB"/>
    <w:rsid w:val="006574EE"/>
    <w:rsid w:val="00660C73"/>
    <w:rsid w:val="00664547"/>
    <w:rsid w:val="00665CDB"/>
    <w:rsid w:val="00666385"/>
    <w:rsid w:val="00672A30"/>
    <w:rsid w:val="00683AB2"/>
    <w:rsid w:val="0068797F"/>
    <w:rsid w:val="0069677C"/>
    <w:rsid w:val="006A3CE7"/>
    <w:rsid w:val="006A529C"/>
    <w:rsid w:val="006A53BE"/>
    <w:rsid w:val="006A66AF"/>
    <w:rsid w:val="006B0F8F"/>
    <w:rsid w:val="006B729F"/>
    <w:rsid w:val="006D2F18"/>
    <w:rsid w:val="006E7429"/>
    <w:rsid w:val="00703E7C"/>
    <w:rsid w:val="00710E67"/>
    <w:rsid w:val="00714FAB"/>
    <w:rsid w:val="00724317"/>
    <w:rsid w:val="00744F5F"/>
    <w:rsid w:val="0074654C"/>
    <w:rsid w:val="00751CC9"/>
    <w:rsid w:val="00756506"/>
    <w:rsid w:val="00760CD0"/>
    <w:rsid w:val="007748BB"/>
    <w:rsid w:val="00777312"/>
    <w:rsid w:val="007946B1"/>
    <w:rsid w:val="00795850"/>
    <w:rsid w:val="007A3972"/>
    <w:rsid w:val="007A6A99"/>
    <w:rsid w:val="007B54C1"/>
    <w:rsid w:val="007D1F1D"/>
    <w:rsid w:val="007E1207"/>
    <w:rsid w:val="007F25E5"/>
    <w:rsid w:val="007F5393"/>
    <w:rsid w:val="007F66B7"/>
    <w:rsid w:val="007F7653"/>
    <w:rsid w:val="00806568"/>
    <w:rsid w:val="00823AA1"/>
    <w:rsid w:val="00824605"/>
    <w:rsid w:val="00832353"/>
    <w:rsid w:val="00841A05"/>
    <w:rsid w:val="00845F29"/>
    <w:rsid w:val="008502B2"/>
    <w:rsid w:val="00853274"/>
    <w:rsid w:val="00861700"/>
    <w:rsid w:val="00862796"/>
    <w:rsid w:val="00873618"/>
    <w:rsid w:val="0088146C"/>
    <w:rsid w:val="008847BE"/>
    <w:rsid w:val="008A365F"/>
    <w:rsid w:val="008A3E74"/>
    <w:rsid w:val="008A412C"/>
    <w:rsid w:val="008A4F4F"/>
    <w:rsid w:val="008A635B"/>
    <w:rsid w:val="008B3E08"/>
    <w:rsid w:val="008C1FBB"/>
    <w:rsid w:val="008C2E2B"/>
    <w:rsid w:val="008E271C"/>
    <w:rsid w:val="008E463B"/>
    <w:rsid w:val="008E7F7C"/>
    <w:rsid w:val="00904DEB"/>
    <w:rsid w:val="00907822"/>
    <w:rsid w:val="00915C2D"/>
    <w:rsid w:val="00917BEA"/>
    <w:rsid w:val="00922BD7"/>
    <w:rsid w:val="009241DC"/>
    <w:rsid w:val="00931BD5"/>
    <w:rsid w:val="00932A5D"/>
    <w:rsid w:val="00936943"/>
    <w:rsid w:val="00942335"/>
    <w:rsid w:val="00944DD0"/>
    <w:rsid w:val="00947A3A"/>
    <w:rsid w:val="0095113E"/>
    <w:rsid w:val="00964882"/>
    <w:rsid w:val="0096633F"/>
    <w:rsid w:val="00981EBC"/>
    <w:rsid w:val="00993138"/>
    <w:rsid w:val="009946BD"/>
    <w:rsid w:val="009A205C"/>
    <w:rsid w:val="009A27D1"/>
    <w:rsid w:val="009A49AC"/>
    <w:rsid w:val="009A561C"/>
    <w:rsid w:val="009C3D76"/>
    <w:rsid w:val="009C59D6"/>
    <w:rsid w:val="009D0BBB"/>
    <w:rsid w:val="009D24F3"/>
    <w:rsid w:val="009D6645"/>
    <w:rsid w:val="009E49D3"/>
    <w:rsid w:val="009E5CC5"/>
    <w:rsid w:val="009F57EF"/>
    <w:rsid w:val="00A00552"/>
    <w:rsid w:val="00A023B9"/>
    <w:rsid w:val="00A02C48"/>
    <w:rsid w:val="00A134A7"/>
    <w:rsid w:val="00A13AD8"/>
    <w:rsid w:val="00A2200C"/>
    <w:rsid w:val="00A25790"/>
    <w:rsid w:val="00A35CFD"/>
    <w:rsid w:val="00A4093A"/>
    <w:rsid w:val="00A40E6B"/>
    <w:rsid w:val="00A416AA"/>
    <w:rsid w:val="00A42953"/>
    <w:rsid w:val="00A571CF"/>
    <w:rsid w:val="00A57A57"/>
    <w:rsid w:val="00A647EC"/>
    <w:rsid w:val="00A719D2"/>
    <w:rsid w:val="00A71AE6"/>
    <w:rsid w:val="00A83DD6"/>
    <w:rsid w:val="00A8424F"/>
    <w:rsid w:val="00A903C1"/>
    <w:rsid w:val="00A96891"/>
    <w:rsid w:val="00AA037D"/>
    <w:rsid w:val="00AB017F"/>
    <w:rsid w:val="00AB65BB"/>
    <w:rsid w:val="00AC08B0"/>
    <w:rsid w:val="00AC3E47"/>
    <w:rsid w:val="00AC4A79"/>
    <w:rsid w:val="00AD627B"/>
    <w:rsid w:val="00AE48BB"/>
    <w:rsid w:val="00AF5182"/>
    <w:rsid w:val="00AF66C4"/>
    <w:rsid w:val="00B01B67"/>
    <w:rsid w:val="00B074E6"/>
    <w:rsid w:val="00B16B16"/>
    <w:rsid w:val="00B16C11"/>
    <w:rsid w:val="00B24AC1"/>
    <w:rsid w:val="00B306AC"/>
    <w:rsid w:val="00B32D32"/>
    <w:rsid w:val="00B32D5B"/>
    <w:rsid w:val="00B37ABC"/>
    <w:rsid w:val="00B40900"/>
    <w:rsid w:val="00B422E3"/>
    <w:rsid w:val="00B51FE0"/>
    <w:rsid w:val="00B52315"/>
    <w:rsid w:val="00B56A6B"/>
    <w:rsid w:val="00B82AE2"/>
    <w:rsid w:val="00B83461"/>
    <w:rsid w:val="00B91F10"/>
    <w:rsid w:val="00B95E92"/>
    <w:rsid w:val="00BA0693"/>
    <w:rsid w:val="00BA4E48"/>
    <w:rsid w:val="00BA5560"/>
    <w:rsid w:val="00BB1B0B"/>
    <w:rsid w:val="00BB28F1"/>
    <w:rsid w:val="00BB64B7"/>
    <w:rsid w:val="00BB79EC"/>
    <w:rsid w:val="00BC121A"/>
    <w:rsid w:val="00BD0842"/>
    <w:rsid w:val="00BD1E35"/>
    <w:rsid w:val="00BD22B9"/>
    <w:rsid w:val="00BE16C3"/>
    <w:rsid w:val="00BE45CC"/>
    <w:rsid w:val="00BE6217"/>
    <w:rsid w:val="00BF73BE"/>
    <w:rsid w:val="00C041A0"/>
    <w:rsid w:val="00C1597F"/>
    <w:rsid w:val="00C2170B"/>
    <w:rsid w:val="00C224A1"/>
    <w:rsid w:val="00C2569D"/>
    <w:rsid w:val="00C274D1"/>
    <w:rsid w:val="00C30E95"/>
    <w:rsid w:val="00C33168"/>
    <w:rsid w:val="00C3444D"/>
    <w:rsid w:val="00C47061"/>
    <w:rsid w:val="00C47338"/>
    <w:rsid w:val="00C503FA"/>
    <w:rsid w:val="00C5449D"/>
    <w:rsid w:val="00C60D56"/>
    <w:rsid w:val="00C6554A"/>
    <w:rsid w:val="00C65C57"/>
    <w:rsid w:val="00C8004C"/>
    <w:rsid w:val="00C87541"/>
    <w:rsid w:val="00C87E95"/>
    <w:rsid w:val="00C93E9D"/>
    <w:rsid w:val="00CA7F78"/>
    <w:rsid w:val="00CB48AE"/>
    <w:rsid w:val="00CB71B2"/>
    <w:rsid w:val="00CC7531"/>
    <w:rsid w:val="00CD1043"/>
    <w:rsid w:val="00CD1F76"/>
    <w:rsid w:val="00CD21A7"/>
    <w:rsid w:val="00CD6760"/>
    <w:rsid w:val="00CD68AF"/>
    <w:rsid w:val="00CE1D9D"/>
    <w:rsid w:val="00CE55CB"/>
    <w:rsid w:val="00CE6BB4"/>
    <w:rsid w:val="00D060BB"/>
    <w:rsid w:val="00D060DA"/>
    <w:rsid w:val="00D11199"/>
    <w:rsid w:val="00D12C5A"/>
    <w:rsid w:val="00D16109"/>
    <w:rsid w:val="00D30332"/>
    <w:rsid w:val="00D30E7C"/>
    <w:rsid w:val="00D310A3"/>
    <w:rsid w:val="00D4029E"/>
    <w:rsid w:val="00D42B8D"/>
    <w:rsid w:val="00D50428"/>
    <w:rsid w:val="00D60DCD"/>
    <w:rsid w:val="00D66166"/>
    <w:rsid w:val="00D70C86"/>
    <w:rsid w:val="00D76719"/>
    <w:rsid w:val="00D835B5"/>
    <w:rsid w:val="00D91C07"/>
    <w:rsid w:val="00D925F8"/>
    <w:rsid w:val="00DA0B80"/>
    <w:rsid w:val="00DA4575"/>
    <w:rsid w:val="00DA4972"/>
    <w:rsid w:val="00DA56AD"/>
    <w:rsid w:val="00DB3AA1"/>
    <w:rsid w:val="00DB44CF"/>
    <w:rsid w:val="00DB4857"/>
    <w:rsid w:val="00DB60A5"/>
    <w:rsid w:val="00DB61FD"/>
    <w:rsid w:val="00DC0D9B"/>
    <w:rsid w:val="00DC43AA"/>
    <w:rsid w:val="00DC5810"/>
    <w:rsid w:val="00DC72C2"/>
    <w:rsid w:val="00DE4DD9"/>
    <w:rsid w:val="00DF13E3"/>
    <w:rsid w:val="00E104DB"/>
    <w:rsid w:val="00E13BD3"/>
    <w:rsid w:val="00E15D7B"/>
    <w:rsid w:val="00E2124E"/>
    <w:rsid w:val="00E4038F"/>
    <w:rsid w:val="00E4197F"/>
    <w:rsid w:val="00E43A5C"/>
    <w:rsid w:val="00E44C1F"/>
    <w:rsid w:val="00E52618"/>
    <w:rsid w:val="00E60B0C"/>
    <w:rsid w:val="00E66EEE"/>
    <w:rsid w:val="00E7243E"/>
    <w:rsid w:val="00E77F29"/>
    <w:rsid w:val="00E91090"/>
    <w:rsid w:val="00E96103"/>
    <w:rsid w:val="00EA284A"/>
    <w:rsid w:val="00EB1F2E"/>
    <w:rsid w:val="00EB4130"/>
    <w:rsid w:val="00EB4F5F"/>
    <w:rsid w:val="00EC067A"/>
    <w:rsid w:val="00EC0F80"/>
    <w:rsid w:val="00EC1AC0"/>
    <w:rsid w:val="00EC434F"/>
    <w:rsid w:val="00EC5770"/>
    <w:rsid w:val="00ED1055"/>
    <w:rsid w:val="00ED7C44"/>
    <w:rsid w:val="00EE5897"/>
    <w:rsid w:val="00EE66FD"/>
    <w:rsid w:val="00EE6882"/>
    <w:rsid w:val="00EF2A58"/>
    <w:rsid w:val="00F010E7"/>
    <w:rsid w:val="00F046AF"/>
    <w:rsid w:val="00F14C79"/>
    <w:rsid w:val="00F14F31"/>
    <w:rsid w:val="00F20D6E"/>
    <w:rsid w:val="00F22DDB"/>
    <w:rsid w:val="00F246B4"/>
    <w:rsid w:val="00F47BBE"/>
    <w:rsid w:val="00F50F80"/>
    <w:rsid w:val="00F6208A"/>
    <w:rsid w:val="00FA03C3"/>
    <w:rsid w:val="00FB2247"/>
    <w:rsid w:val="00FC6385"/>
    <w:rsid w:val="00FD6BA5"/>
    <w:rsid w:val="00FF0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6A84E36"/>
  <w15:chartTrackingRefBased/>
  <w15:docId w15:val="{AB926AFF-A028-4AB9-B572-F5B283F10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nl-NL"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932A5D"/>
    <w:rPr>
      <w:rFonts w:ascii="Roboto Light" w:hAnsi="Roboto Light"/>
      <w:sz w:val="24"/>
    </w:rPr>
  </w:style>
  <w:style w:type="paragraph" w:styleId="Kop1">
    <w:name w:val="heading 1"/>
    <w:basedOn w:val="Standaard"/>
    <w:next w:val="Standaard"/>
    <w:link w:val="Kop1Char"/>
    <w:uiPriority w:val="9"/>
    <w:qFormat/>
    <w:rsid w:val="00B40900"/>
    <w:pPr>
      <w:keepNext/>
      <w:keepLines/>
      <w:spacing w:before="600" w:after="60"/>
      <w:contextualSpacing/>
      <w:outlineLvl w:val="0"/>
    </w:pPr>
    <w:rPr>
      <w:rFonts w:ascii="Roboto Mono Medium" w:eastAsiaTheme="majorEastAsia" w:hAnsi="Roboto Mono Medium" w:cstheme="majorBidi"/>
      <w:caps/>
      <w:color w:val="30BAF6"/>
      <w:sz w:val="36"/>
    </w:rPr>
  </w:style>
  <w:style w:type="paragraph" w:styleId="Kop2">
    <w:name w:val="heading 2"/>
    <w:basedOn w:val="Standaard"/>
    <w:next w:val="Standaard"/>
    <w:link w:val="Kop2Char"/>
    <w:uiPriority w:val="9"/>
    <w:unhideWhenUsed/>
    <w:qFormat/>
    <w:rsid w:val="00B40900"/>
    <w:pPr>
      <w:keepNext/>
      <w:keepLines/>
      <w:spacing w:before="240" w:after="0"/>
      <w:contextualSpacing/>
      <w:outlineLvl w:val="1"/>
    </w:pPr>
    <w:rPr>
      <w:rFonts w:ascii="Roboto" w:eastAsiaTheme="majorEastAsia" w:hAnsi="Roboto" w:cstheme="majorBidi"/>
      <w:caps/>
      <w:color w:val="05599D"/>
      <w:sz w:val="28"/>
    </w:rPr>
  </w:style>
  <w:style w:type="paragraph" w:styleId="Kop3">
    <w:name w:val="heading 3"/>
    <w:basedOn w:val="Standaard"/>
    <w:next w:val="Standaard"/>
    <w:link w:val="Kop3Char"/>
    <w:uiPriority w:val="9"/>
    <w:unhideWhenUsed/>
    <w:qFormat/>
    <w:rsid w:val="00932A5D"/>
    <w:pPr>
      <w:keepNext/>
      <w:keepLines/>
      <w:spacing w:before="40" w:after="0"/>
      <w:outlineLvl w:val="2"/>
    </w:pPr>
    <w:rPr>
      <w:rFonts w:ascii="Roboto Thin" w:eastAsiaTheme="majorEastAsia" w:hAnsi="Roboto Thin" w:cstheme="majorBidi"/>
      <w:b/>
      <w:color w:val="05599D"/>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40900"/>
    <w:rPr>
      <w:rFonts w:ascii="Roboto Mono Medium" w:eastAsiaTheme="majorEastAsia" w:hAnsi="Roboto Mono Medium" w:cstheme="majorBidi"/>
      <w:caps/>
      <w:color w:val="30BAF6"/>
      <w:sz w:val="36"/>
    </w:rPr>
  </w:style>
  <w:style w:type="character" w:customStyle="1" w:styleId="Kop2Char">
    <w:name w:val="Kop 2 Char"/>
    <w:basedOn w:val="Standaardalinea-lettertype"/>
    <w:link w:val="Kop2"/>
    <w:uiPriority w:val="9"/>
    <w:rsid w:val="00B40900"/>
    <w:rPr>
      <w:rFonts w:ascii="Roboto" w:eastAsiaTheme="majorEastAsia" w:hAnsi="Roboto" w:cstheme="majorBidi"/>
      <w:caps/>
      <w:color w:val="05599D"/>
      <w:sz w:val="28"/>
    </w:rPr>
  </w:style>
  <w:style w:type="paragraph" w:customStyle="1" w:styleId="Contactgegevens">
    <w:name w:val="Contactgegevens"/>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link w:val="TitelChar"/>
    <w:uiPriority w:val="2"/>
    <w:unhideWhenUsed/>
    <w:qFormat/>
    <w:rsid w:val="001D5C73"/>
    <w:pPr>
      <w:spacing w:before="480" w:after="40" w:line="240" w:lineRule="auto"/>
      <w:contextualSpacing/>
      <w:jc w:val="center"/>
    </w:pPr>
    <w:rPr>
      <w:rFonts w:ascii="Roboto Thin" w:eastAsiaTheme="majorEastAsia" w:hAnsi="Roboto Thin" w:cstheme="majorBidi"/>
      <w:color w:val="30BAF6"/>
      <w:kern w:val="28"/>
      <w:sz w:val="96"/>
    </w:rPr>
  </w:style>
  <w:style w:type="character" w:customStyle="1" w:styleId="TitelChar">
    <w:name w:val="Titel Char"/>
    <w:basedOn w:val="Standaardalinea-lettertype"/>
    <w:link w:val="Titel"/>
    <w:uiPriority w:val="2"/>
    <w:rsid w:val="001D5C73"/>
    <w:rPr>
      <w:rFonts w:ascii="Roboto Thin" w:eastAsiaTheme="majorEastAsia" w:hAnsi="Roboto Thin" w:cstheme="majorBidi"/>
      <w:color w:val="30BAF6"/>
      <w:kern w:val="28"/>
      <w:sz w:val="96"/>
    </w:rPr>
  </w:style>
  <w:style w:type="paragraph" w:styleId="Ondertitel">
    <w:name w:val="Subtitle"/>
    <w:basedOn w:val="Standaard"/>
    <w:link w:val="OndertitelChar"/>
    <w:uiPriority w:val="3"/>
    <w:unhideWhenUsed/>
    <w:qFormat/>
    <w:rsid w:val="001D5C73"/>
    <w:pPr>
      <w:numPr>
        <w:ilvl w:val="1"/>
      </w:numPr>
      <w:spacing w:before="0" w:after="480"/>
      <w:contextualSpacing/>
      <w:jc w:val="center"/>
    </w:pPr>
    <w:rPr>
      <w:rFonts w:asciiTheme="majorHAnsi" w:eastAsiaTheme="majorEastAsia" w:hAnsiTheme="majorHAnsi" w:cstheme="majorBidi"/>
      <w:caps/>
      <w:color w:val="05599D"/>
      <w:sz w:val="26"/>
    </w:rPr>
  </w:style>
  <w:style w:type="character" w:customStyle="1" w:styleId="OndertitelChar">
    <w:name w:val="Ondertitel Char"/>
    <w:basedOn w:val="Standaardalinea-lettertype"/>
    <w:link w:val="Ondertitel"/>
    <w:uiPriority w:val="3"/>
    <w:rsid w:val="001D5C73"/>
    <w:rPr>
      <w:rFonts w:asciiTheme="majorHAnsi" w:eastAsiaTheme="majorEastAsia" w:hAnsiTheme="majorHAnsi" w:cstheme="majorBidi"/>
      <w:caps/>
      <w:color w:val="05599D"/>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Foto">
    <w:name w:val="F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rsid w:val="00932A5D"/>
    <w:rPr>
      <w:rFonts w:ascii="Roboto Thin" w:eastAsiaTheme="majorEastAsia" w:hAnsi="Roboto Thin" w:cstheme="majorBidi"/>
      <w:b/>
      <w:color w:val="05599D"/>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unhideWhenUsed/>
    <w:qFormat/>
    <w:rsid w:val="00B40900"/>
    <w:pPr>
      <w:spacing w:before="0" w:line="240" w:lineRule="auto"/>
    </w:pPr>
    <w:rPr>
      <w:i/>
      <w:iCs/>
      <w:color w:val="05599D"/>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Lijstalinea">
    <w:name w:val="List Paragraph"/>
    <w:basedOn w:val="Standaard"/>
    <w:uiPriority w:val="34"/>
    <w:unhideWhenUsed/>
    <w:qFormat/>
    <w:rsid w:val="00B91F10"/>
    <w:pPr>
      <w:ind w:left="720"/>
      <w:contextualSpacing/>
    </w:pPr>
  </w:style>
  <w:style w:type="table" w:styleId="Tabelraster">
    <w:name w:val="Table Grid"/>
    <w:basedOn w:val="Standaardtabel"/>
    <w:uiPriority w:val="39"/>
    <w:rsid w:val="008A63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6kleurrijk">
    <w:name w:val="Grid Table 6 Colorful"/>
    <w:basedOn w:val="Standaardtabel"/>
    <w:uiPriority w:val="51"/>
    <w:rsid w:val="008A635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pvaninhoudsopgave">
    <w:name w:val="TOC Heading"/>
    <w:basedOn w:val="Kop1"/>
    <w:next w:val="Standaard"/>
    <w:uiPriority w:val="39"/>
    <w:unhideWhenUsed/>
    <w:qFormat/>
    <w:rsid w:val="00091449"/>
    <w:pPr>
      <w:spacing w:before="240" w:after="0" w:line="259" w:lineRule="auto"/>
      <w:contextualSpacing w:val="0"/>
      <w:outlineLvl w:val="9"/>
    </w:pPr>
    <w:rPr>
      <w:rFonts w:asciiTheme="majorHAnsi" w:hAnsiTheme="majorHAnsi"/>
      <w:caps w:val="0"/>
      <w:color w:val="007789" w:themeColor="accent1" w:themeShade="BF"/>
      <w:sz w:val="32"/>
      <w:szCs w:val="32"/>
      <w:lang w:val="en-US"/>
    </w:rPr>
  </w:style>
  <w:style w:type="paragraph" w:styleId="Inhopg2">
    <w:name w:val="toc 2"/>
    <w:basedOn w:val="Standaard"/>
    <w:next w:val="Standaard"/>
    <w:autoRedefine/>
    <w:uiPriority w:val="39"/>
    <w:unhideWhenUsed/>
    <w:rsid w:val="00091449"/>
    <w:pPr>
      <w:spacing w:before="0" w:after="100" w:line="259" w:lineRule="auto"/>
      <w:ind w:left="220"/>
    </w:pPr>
    <w:rPr>
      <w:rFonts w:asciiTheme="minorHAnsi" w:eastAsiaTheme="minorEastAsia" w:hAnsiTheme="minorHAnsi" w:cs="Times New Roman"/>
      <w:color w:val="auto"/>
      <w:sz w:val="22"/>
      <w:lang w:val="en-US"/>
    </w:rPr>
  </w:style>
  <w:style w:type="paragraph" w:styleId="Inhopg1">
    <w:name w:val="toc 1"/>
    <w:basedOn w:val="Standaard"/>
    <w:next w:val="Standaard"/>
    <w:autoRedefine/>
    <w:uiPriority w:val="39"/>
    <w:unhideWhenUsed/>
    <w:rsid w:val="00091449"/>
    <w:pPr>
      <w:spacing w:before="0" w:after="100" w:line="259" w:lineRule="auto"/>
    </w:pPr>
    <w:rPr>
      <w:rFonts w:asciiTheme="minorHAnsi" w:eastAsiaTheme="minorEastAsia" w:hAnsiTheme="minorHAnsi" w:cs="Times New Roman"/>
      <w:color w:val="auto"/>
      <w:sz w:val="22"/>
      <w:lang w:val="en-US"/>
    </w:rPr>
  </w:style>
  <w:style w:type="paragraph" w:styleId="Inhopg3">
    <w:name w:val="toc 3"/>
    <w:basedOn w:val="Standaard"/>
    <w:next w:val="Standaard"/>
    <w:autoRedefine/>
    <w:uiPriority w:val="39"/>
    <w:unhideWhenUsed/>
    <w:rsid w:val="00091449"/>
    <w:pPr>
      <w:spacing w:before="0" w:after="100" w:line="259" w:lineRule="auto"/>
      <w:ind w:left="440"/>
    </w:pPr>
    <w:rPr>
      <w:rFonts w:asciiTheme="minorHAnsi" w:eastAsiaTheme="minorEastAsia" w:hAnsiTheme="minorHAnsi" w:cs="Times New Roman"/>
      <w:color w:val="auto"/>
      <w:sz w:val="22"/>
      <w:lang w:val="en-US"/>
    </w:rPr>
  </w:style>
  <w:style w:type="paragraph" w:styleId="Normaalweb">
    <w:name w:val="Normal (Web)"/>
    <w:basedOn w:val="Standaard"/>
    <w:uiPriority w:val="99"/>
    <w:semiHidden/>
    <w:unhideWhenUsed/>
    <w:rsid w:val="007F7653"/>
    <w:pPr>
      <w:spacing w:before="100" w:beforeAutospacing="1" w:after="100" w:afterAutospacing="1" w:line="240" w:lineRule="auto"/>
    </w:pPr>
    <w:rPr>
      <w:rFonts w:ascii="Times New Roman" w:eastAsia="Times New Roman" w:hAnsi="Times New Roman" w:cs="Times New Roman"/>
      <w:color w:val="auto"/>
      <w:szCs w:val="24"/>
      <w:lang w:val="en-US"/>
    </w:rPr>
  </w:style>
  <w:style w:type="paragraph" w:styleId="Lijstmetafbeeldingen">
    <w:name w:val="table of figures"/>
    <w:basedOn w:val="Standaard"/>
    <w:next w:val="Standaard"/>
    <w:uiPriority w:val="99"/>
    <w:unhideWhenUsed/>
    <w:rsid w:val="00D12C5A"/>
    <w:pPr>
      <w:spacing w:after="0"/>
    </w:pPr>
  </w:style>
  <w:style w:type="paragraph" w:styleId="Bibliografie">
    <w:name w:val="Bibliography"/>
    <w:basedOn w:val="Standaard"/>
    <w:next w:val="Standaard"/>
    <w:uiPriority w:val="37"/>
    <w:unhideWhenUsed/>
    <w:rsid w:val="00A40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5353">
      <w:bodyDiv w:val="1"/>
      <w:marLeft w:val="0"/>
      <w:marRight w:val="0"/>
      <w:marTop w:val="0"/>
      <w:marBottom w:val="0"/>
      <w:divBdr>
        <w:top w:val="none" w:sz="0" w:space="0" w:color="auto"/>
        <w:left w:val="none" w:sz="0" w:space="0" w:color="auto"/>
        <w:bottom w:val="none" w:sz="0" w:space="0" w:color="auto"/>
        <w:right w:val="none" w:sz="0" w:space="0" w:color="auto"/>
      </w:divBdr>
    </w:div>
    <w:div w:id="115876186">
      <w:bodyDiv w:val="1"/>
      <w:marLeft w:val="0"/>
      <w:marRight w:val="0"/>
      <w:marTop w:val="0"/>
      <w:marBottom w:val="0"/>
      <w:divBdr>
        <w:top w:val="none" w:sz="0" w:space="0" w:color="auto"/>
        <w:left w:val="none" w:sz="0" w:space="0" w:color="auto"/>
        <w:bottom w:val="none" w:sz="0" w:space="0" w:color="auto"/>
        <w:right w:val="none" w:sz="0" w:space="0" w:color="auto"/>
      </w:divBdr>
    </w:div>
    <w:div w:id="154881729">
      <w:bodyDiv w:val="1"/>
      <w:marLeft w:val="0"/>
      <w:marRight w:val="0"/>
      <w:marTop w:val="0"/>
      <w:marBottom w:val="0"/>
      <w:divBdr>
        <w:top w:val="none" w:sz="0" w:space="0" w:color="auto"/>
        <w:left w:val="none" w:sz="0" w:space="0" w:color="auto"/>
        <w:bottom w:val="none" w:sz="0" w:space="0" w:color="auto"/>
        <w:right w:val="none" w:sz="0" w:space="0" w:color="auto"/>
      </w:divBdr>
    </w:div>
    <w:div w:id="302394150">
      <w:bodyDiv w:val="1"/>
      <w:marLeft w:val="0"/>
      <w:marRight w:val="0"/>
      <w:marTop w:val="0"/>
      <w:marBottom w:val="0"/>
      <w:divBdr>
        <w:top w:val="none" w:sz="0" w:space="0" w:color="auto"/>
        <w:left w:val="none" w:sz="0" w:space="0" w:color="auto"/>
        <w:bottom w:val="none" w:sz="0" w:space="0" w:color="auto"/>
        <w:right w:val="none" w:sz="0" w:space="0" w:color="auto"/>
      </w:divBdr>
    </w:div>
    <w:div w:id="333654309">
      <w:bodyDiv w:val="1"/>
      <w:marLeft w:val="0"/>
      <w:marRight w:val="0"/>
      <w:marTop w:val="0"/>
      <w:marBottom w:val="0"/>
      <w:divBdr>
        <w:top w:val="none" w:sz="0" w:space="0" w:color="auto"/>
        <w:left w:val="none" w:sz="0" w:space="0" w:color="auto"/>
        <w:bottom w:val="none" w:sz="0" w:space="0" w:color="auto"/>
        <w:right w:val="none" w:sz="0" w:space="0" w:color="auto"/>
      </w:divBdr>
    </w:div>
    <w:div w:id="766005249">
      <w:bodyDiv w:val="1"/>
      <w:marLeft w:val="0"/>
      <w:marRight w:val="0"/>
      <w:marTop w:val="0"/>
      <w:marBottom w:val="0"/>
      <w:divBdr>
        <w:top w:val="none" w:sz="0" w:space="0" w:color="auto"/>
        <w:left w:val="none" w:sz="0" w:space="0" w:color="auto"/>
        <w:bottom w:val="none" w:sz="0" w:space="0" w:color="auto"/>
        <w:right w:val="none" w:sz="0" w:space="0" w:color="auto"/>
      </w:divBdr>
    </w:div>
    <w:div w:id="776216933">
      <w:bodyDiv w:val="1"/>
      <w:marLeft w:val="0"/>
      <w:marRight w:val="0"/>
      <w:marTop w:val="0"/>
      <w:marBottom w:val="0"/>
      <w:divBdr>
        <w:top w:val="none" w:sz="0" w:space="0" w:color="auto"/>
        <w:left w:val="none" w:sz="0" w:space="0" w:color="auto"/>
        <w:bottom w:val="none" w:sz="0" w:space="0" w:color="auto"/>
        <w:right w:val="none" w:sz="0" w:space="0" w:color="auto"/>
      </w:divBdr>
    </w:div>
    <w:div w:id="932663734">
      <w:bodyDiv w:val="1"/>
      <w:marLeft w:val="0"/>
      <w:marRight w:val="0"/>
      <w:marTop w:val="0"/>
      <w:marBottom w:val="0"/>
      <w:divBdr>
        <w:top w:val="none" w:sz="0" w:space="0" w:color="auto"/>
        <w:left w:val="none" w:sz="0" w:space="0" w:color="auto"/>
        <w:bottom w:val="none" w:sz="0" w:space="0" w:color="auto"/>
        <w:right w:val="none" w:sz="0" w:space="0" w:color="auto"/>
      </w:divBdr>
    </w:div>
    <w:div w:id="1336224072">
      <w:bodyDiv w:val="1"/>
      <w:marLeft w:val="0"/>
      <w:marRight w:val="0"/>
      <w:marTop w:val="0"/>
      <w:marBottom w:val="0"/>
      <w:divBdr>
        <w:top w:val="none" w:sz="0" w:space="0" w:color="auto"/>
        <w:left w:val="none" w:sz="0" w:space="0" w:color="auto"/>
        <w:bottom w:val="none" w:sz="0" w:space="0" w:color="auto"/>
        <w:right w:val="none" w:sz="0" w:space="0" w:color="auto"/>
      </w:divBdr>
    </w:div>
    <w:div w:id="1629045743">
      <w:bodyDiv w:val="1"/>
      <w:marLeft w:val="0"/>
      <w:marRight w:val="0"/>
      <w:marTop w:val="0"/>
      <w:marBottom w:val="0"/>
      <w:divBdr>
        <w:top w:val="none" w:sz="0" w:space="0" w:color="auto"/>
        <w:left w:val="none" w:sz="0" w:space="0" w:color="auto"/>
        <w:bottom w:val="none" w:sz="0" w:space="0" w:color="auto"/>
        <w:right w:val="none" w:sz="0" w:space="0" w:color="auto"/>
      </w:divBdr>
    </w:div>
    <w:div w:id="1805537199">
      <w:bodyDiv w:val="1"/>
      <w:marLeft w:val="0"/>
      <w:marRight w:val="0"/>
      <w:marTop w:val="0"/>
      <w:marBottom w:val="0"/>
      <w:divBdr>
        <w:top w:val="none" w:sz="0" w:space="0" w:color="auto"/>
        <w:left w:val="none" w:sz="0" w:space="0" w:color="auto"/>
        <w:bottom w:val="none" w:sz="0" w:space="0" w:color="auto"/>
        <w:right w:val="none" w:sz="0" w:space="0" w:color="auto"/>
      </w:divBdr>
    </w:div>
    <w:div w:id="1919242046">
      <w:bodyDiv w:val="1"/>
      <w:marLeft w:val="0"/>
      <w:marRight w:val="0"/>
      <w:marTop w:val="0"/>
      <w:marBottom w:val="0"/>
      <w:divBdr>
        <w:top w:val="none" w:sz="0" w:space="0" w:color="auto"/>
        <w:left w:val="none" w:sz="0" w:space="0" w:color="auto"/>
        <w:bottom w:val="none" w:sz="0" w:space="0" w:color="auto"/>
        <w:right w:val="none" w:sz="0" w:space="0" w:color="auto"/>
      </w:divBdr>
    </w:div>
    <w:div w:id="2020039710">
      <w:bodyDiv w:val="1"/>
      <w:marLeft w:val="0"/>
      <w:marRight w:val="0"/>
      <w:marTop w:val="0"/>
      <w:marBottom w:val="0"/>
      <w:divBdr>
        <w:top w:val="none" w:sz="0" w:space="0" w:color="auto"/>
        <w:left w:val="none" w:sz="0" w:space="0" w:color="auto"/>
        <w:bottom w:val="none" w:sz="0" w:space="0" w:color="auto"/>
        <w:right w:val="none" w:sz="0" w:space="0" w:color="auto"/>
      </w:divBdr>
    </w:div>
    <w:div w:id="2074691436">
      <w:bodyDiv w:val="1"/>
      <w:marLeft w:val="0"/>
      <w:marRight w:val="0"/>
      <w:marTop w:val="0"/>
      <w:marBottom w:val="0"/>
      <w:divBdr>
        <w:top w:val="none" w:sz="0" w:space="0" w:color="auto"/>
        <w:left w:val="none" w:sz="0" w:space="0" w:color="auto"/>
        <w:bottom w:val="none" w:sz="0" w:space="0" w:color="auto"/>
        <w:right w:val="none" w:sz="0" w:space="0" w:color="auto"/>
      </w:divBdr>
    </w:div>
    <w:div w:id="210148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ky\AppData\Roaming\Microsoft\Templates\Studentrapport%20met%20omslag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Gab18</b:Tag>
    <b:SourceType>InternetSite</b:SourceType>
    <b:Guid>{AF1DAAC3-7651-43EC-AFD2-34636A20EED7}</b:Guid>
    <b:Author>
      <b:Author>
        <b:NameList>
          <b:Person>
            <b:Last>Peal</b:Last>
            <b:First>Gabriel</b:First>
          </b:Person>
        </b:NameList>
      </b:Author>
    </b:Author>
    <b:Title>sunsetting react native</b:Title>
    <b:InternetSiteTitle>medium</b:InternetSiteTitle>
    <b:Year>2018</b:Year>
    <b:Month>Juli</b:Month>
    <b:Day>19</b:Day>
    <b:URL>https://medium.com/airbnb-engineering/sunsetting-react-native-1868ba28e30a</b:URL>
    <b:RefOrder>4</b:RefOrder>
  </b:Source>
  <b:Source>
    <b:Tag>cod19</b:Tag>
    <b:SourceType>InternetSite</b:SourceType>
    <b:Guid>{1B3A3C3D-4C15-4C6E-A126-AD4BF0DD807F}</b:Guid>
    <b:Author>
      <b:Author>
        <b:Corporate>codemagic</b:Corporate>
      </b:Author>
    </b:Author>
    <b:Title>what is flutter benefits and blimitations</b:Title>
    <b:InternetSiteTitle>codemagic</b:InternetSiteTitle>
    <b:Year> 2019</b:Year>
    <b:Month>1</b:Month>
    <b:Day>18</b:Day>
    <b:URL>https://blog.codemagic.io/what-is-flutter-benefits-and-limitations/</b:URL>
    <b:RefOrder>1</b:RefOrder>
  </b:Source>
  <b:Source>
    <b:Tag>Smi19</b:Tag>
    <b:SourceType>InternetSite</b:SourceType>
    <b:Guid>{7104553D-4492-44E1-A65A-D3A06ABC0B1F}</b:Guid>
    <b:Author>
      <b:Author>
        <b:NameList>
          <b:Person>
            <b:Last>Big</b:Last>
            <b:First>Smith</b:First>
          </b:Person>
        </b:NameList>
      </b:Author>
    </b:Author>
    <b:Title>How Has Mobile Application Development Changed Over the Years?</b:Title>
    <b:InternetSiteTitle>myventurepad</b:InternetSiteTitle>
    <b:Year>2019</b:Year>
    <b:Month>4</b:Month>
    <b:Day>7</b:Day>
    <b:URL>https://myventurepad.com/how-has-mobile-application-development-changed-over-the-years/</b:URL>
    <b:RefOrder>2</b:RefOrder>
  </b:Source>
  <b:Source>
    <b:Tag>Ste18</b:Tag>
    <b:SourceType>InternetSite</b:SourceType>
    <b:Guid>{34532C32-FB68-460B-80BB-3A317483B19C}</b:Guid>
    <b:Author>
      <b:Author>
        <b:NameList>
          <b:Person>
            <b:Last>Hoober</b:Last>
            <b:First>Steven</b:First>
          </b:Person>
        </b:NameList>
      </b:Author>
    </b:Author>
    <b:Title>Mobile Apps: Native, Hybrid, and WebViews</b:Title>
    <b:InternetSiteTitle>uxmatters</b:InternetSiteTitle>
    <b:Year>2018</b:Year>
    <b:Month>8</b:Month>
    <b:Day>6</b:Day>
    <b:URL>https://www.uxmatters.com/mt/archives/2018/08/mobile-apps-native-hybrid-and-webviews.php</b:URL>
    <b:RefOrder>3</b:RefOrder>
  </b:Source>
  <b:Source>
    <b:Tag>Flu</b:Tag>
    <b:SourceType>InternetSite</b:SourceType>
    <b:Guid>{14BC204E-384E-4D8F-B5E4-7E3C5A5DDED9}</b:Guid>
    <b:Author>
      <b:Author>
        <b:Corporate>Flutter</b:Corporate>
      </b:Author>
    </b:Author>
    <b:Title>technical overview</b:Title>
    <b:InternetSiteTitle>flutter</b:InternetSiteTitle>
    <b:URL>https://flutter.dev/docs/resources/technical-overview</b:URL>
    <b:RefOrder>5</b:RefOrder>
  </b:Source>
  <b:Source>
    <b:Tag>Ian18</b:Tag>
    <b:SourceType>InternetSite</b:SourceType>
    <b:Guid>{F71505A4-E566-4E7F-9BD2-5546E0CECC24}</b:Guid>
    <b:Author>
      <b:Author>
        <b:NameList>
          <b:Person>
            <b:Last>Hickson</b:Last>
            <b:First>Ian</b:First>
          </b:Person>
        </b:NameList>
      </b:Author>
    </b:Author>
    <b:Title>The Engine architecture</b:Title>
    <b:InternetSiteTitle>github</b:InternetSiteTitle>
    <b:Year>2018</b:Year>
    <b:URL>https://github.com/flutter/flutter/wiki/The-Engine-architecture</b:URL>
    <b:RefOrder>6</b:RefOrder>
  </b:Source>
  <b:Source>
    <b:Tag>Flu1</b:Tag>
    <b:SourceType>InternetSite</b:SourceType>
    <b:Guid>{AB9A4EF2-1C37-4683-98C4-54F452C54E5D}</b:Guid>
    <b:Author>
      <b:Author>
        <b:Corporate>Flutter</b:Corporate>
      </b:Author>
    </b:Author>
    <b:Title>Why did Flutter choose to use Dart?</b:Title>
    <b:InternetSiteTitle>flutter</b:InternetSiteTitle>
    <b:URL>https://flutter.dev/docs/resources/faq#why-did-flutter-choose-to-use-dart</b:URL>
    <b:RefOrder>7</b:RefOrder>
  </b:Source>
  <b:Source>
    <b:Tag>Flu2</b:Tag>
    <b:SourceType>InternetSite</b:SourceType>
    <b:Guid>{D968B9FF-AC24-4D2A-98C9-E5277E4958F5}</b:Guid>
    <b:Author>
      <b:Author>
        <b:Corporate>Flutter</b:Corporate>
      </b:Author>
    </b:Author>
    <b:Title>inside flutter</b:Title>
    <b:InternetSiteTitle>flutter</b:InternetSiteTitle>
    <b:URL>https://flutter.dev/docs/resources/inside-flutter</b:URL>
    <b:RefOrder>8</b:RefOrder>
  </b:Source>
  <b:Source>
    <b:Tag>Flu3</b:Tag>
    <b:SourceType>InternetSite</b:SourceType>
    <b:Guid>{5CA407B0-AFC2-4E05-8AF3-37B31D3EA6F5}</b:Guid>
    <b:Author>
      <b:Author>
        <b:Corporate>Flutter</b:Corporate>
      </b:Author>
    </b:Author>
    <b:Title>State management</b:Title>
    <b:InternetSiteTitle>flutter</b:InternetSiteTitle>
    <b:URL>https://flutter.dev/docs/development/data-and-backend/state-mgmt</b:URL>
    <b:RefOrder>9</b:RefOrder>
  </b:Source>
</b:Sources>
</file>

<file path=customXml/itemProps1.xml><?xml version="1.0" encoding="utf-8"?>
<ds:datastoreItem xmlns:ds="http://schemas.openxmlformats.org/officeDocument/2006/customXml" ds:itemID="{BC162D4A-9DB6-4AF3-A978-837FBA824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TotalTime>
  <Pages>14</Pages>
  <Words>2751</Words>
  <Characters>15686</Characters>
  <Application>Microsoft Office Word</Application>
  <DocSecurity>0</DocSecurity>
  <Lines>130</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Ricky van den Berg</cp:lastModifiedBy>
  <cp:revision>2</cp:revision>
  <dcterms:created xsi:type="dcterms:W3CDTF">2019-06-03T17:47:00Z</dcterms:created>
  <dcterms:modified xsi:type="dcterms:W3CDTF">2019-06-03T17:47:00Z</dcterms:modified>
</cp:coreProperties>
</file>